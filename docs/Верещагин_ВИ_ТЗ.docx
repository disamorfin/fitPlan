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44495C" w14:paraId="0BC46D3E" w14:textId="77777777" w:rsidTr="0000674B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5DD7C79" w14:textId="77777777" w:rsidR="0044495C" w:rsidRPr="00345236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FD14AF" w14:textId="77777777"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0F5889" w14:textId="77777777"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  <w:tr w:rsidR="0044495C" w:rsidRPr="00272504" w14:paraId="257B6ED0" w14:textId="77777777" w:rsidTr="007D07C7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99FA58A" w14:textId="77777777" w:rsidR="0044495C" w:rsidRPr="00ED7A3E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C9E5395" w14:textId="77777777"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F95AA9" w14:textId="77777777"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2917F5F0" w14:textId="77777777"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1742CB70" w14:textId="77777777"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78833398" w14:textId="77777777"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5C5F38FD" w14:textId="77777777"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4C1A3BF8" w14:textId="77777777"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</w:tbl>
    <w:p w14:paraId="0B56F39D" w14:textId="77777777" w:rsidR="0044495C" w:rsidRPr="005A355A" w:rsidRDefault="0044495C" w:rsidP="0044495C">
      <w:pPr>
        <w:pStyle w:val="vguxTitleDocName"/>
        <w:ind w:right="849"/>
        <w:rPr>
          <w:lang w:val="ru-RU"/>
        </w:rPr>
      </w:pPr>
      <w:r w:rsidRPr="005A355A">
        <w:rPr>
          <w:lang w:val="ru-RU"/>
        </w:rPr>
        <w:t>ТЕХНИЧЕСКОЕ ЗАДАНИЕ</w:t>
      </w:r>
    </w:p>
    <w:p w14:paraId="21CC7D8B" w14:textId="77777777" w:rsidR="0044495C" w:rsidRPr="000B3E41" w:rsidRDefault="0044495C" w:rsidP="0044495C">
      <w:pPr>
        <w:ind w:right="849" w:firstLine="0"/>
        <w:jc w:val="center"/>
      </w:pPr>
      <w:r>
        <w:t>на разработку</w:t>
      </w:r>
    </w:p>
    <w:p w14:paraId="3CF8F71E" w14:textId="77777777" w:rsidR="0044495C" w:rsidRPr="000B3E41" w:rsidRDefault="0044495C" w:rsidP="0044495C">
      <w:pPr>
        <w:ind w:right="849" w:firstLine="0"/>
        <w:jc w:val="center"/>
      </w:pPr>
      <w:r>
        <w:t>информационной системы «</w:t>
      </w:r>
      <w:r w:rsidR="009817C6">
        <w:t>Система составления расписания тренировок и питания</w:t>
      </w:r>
      <w:r>
        <w:t>»</w:t>
      </w:r>
    </w:p>
    <w:p w14:paraId="362D0786" w14:textId="77777777" w:rsidR="0044495C" w:rsidRPr="00646136" w:rsidRDefault="0044495C" w:rsidP="00ED7A3E">
      <w:pPr>
        <w:ind w:right="849" w:firstLine="0"/>
      </w:pPr>
    </w:p>
    <w:p w14:paraId="78868069" w14:textId="77777777" w:rsidR="0044495C" w:rsidRPr="00646136" w:rsidRDefault="0044495C" w:rsidP="0044495C">
      <w:pPr>
        <w:ind w:right="849"/>
      </w:pPr>
    </w:p>
    <w:p w14:paraId="5AF92917" w14:textId="77777777" w:rsidR="0044495C" w:rsidRPr="00646136" w:rsidRDefault="0044495C" w:rsidP="00ED7A3E">
      <w:pPr>
        <w:ind w:right="849" w:firstLine="0"/>
      </w:pPr>
    </w:p>
    <w:p w14:paraId="23AA3564" w14:textId="77777777" w:rsidR="0044495C" w:rsidRPr="00646136" w:rsidRDefault="0044495C" w:rsidP="00ED7A3E">
      <w:pPr>
        <w:ind w:right="849" w:firstLine="0"/>
      </w:pPr>
    </w:p>
    <w:p w14:paraId="53CF1598" w14:textId="77777777" w:rsidR="0044495C" w:rsidRPr="00646136" w:rsidRDefault="0044495C" w:rsidP="00ED7A3E">
      <w:pPr>
        <w:ind w:right="849" w:firstLine="0"/>
      </w:pPr>
    </w:p>
    <w:p w14:paraId="4A7C4102" w14:textId="77777777" w:rsidR="0044495C" w:rsidRPr="00646136" w:rsidRDefault="0044495C" w:rsidP="00ED7A3E">
      <w:pPr>
        <w:ind w:right="849" w:firstLine="0"/>
      </w:pPr>
    </w:p>
    <w:p w14:paraId="1BD6CCEF" w14:textId="77777777" w:rsidR="0044495C" w:rsidRDefault="0044495C" w:rsidP="00ED7A3E">
      <w:pPr>
        <w:ind w:right="849" w:firstLine="0"/>
      </w:pPr>
    </w:p>
    <w:p w14:paraId="1A80B32F" w14:textId="77777777" w:rsidR="00907269" w:rsidRPr="00646136" w:rsidRDefault="00907269" w:rsidP="00ED7A3E">
      <w:pPr>
        <w:ind w:right="849" w:firstLine="0"/>
      </w:pPr>
    </w:p>
    <w:p w14:paraId="5666DB0E" w14:textId="77777777" w:rsidR="0044495C" w:rsidRPr="00646136" w:rsidRDefault="0044495C" w:rsidP="00ED7A3E">
      <w:pPr>
        <w:ind w:right="849" w:firstLine="0"/>
      </w:pPr>
    </w:p>
    <w:p w14:paraId="42EE7EC7" w14:textId="77777777" w:rsidR="0044495C" w:rsidRPr="00646136" w:rsidRDefault="0044495C" w:rsidP="00ED7A3E">
      <w:pPr>
        <w:ind w:right="849" w:firstLine="0"/>
      </w:pPr>
    </w:p>
    <w:tbl>
      <w:tblPr>
        <w:tblW w:w="9676" w:type="dxa"/>
        <w:tblInd w:w="-318" w:type="dxa"/>
        <w:tblLook w:val="00A0" w:firstRow="1" w:lastRow="0" w:firstColumn="1" w:lastColumn="0" w:noHBand="0" w:noVBand="0"/>
      </w:tblPr>
      <w:tblGrid>
        <w:gridCol w:w="1026"/>
        <w:gridCol w:w="4325"/>
        <w:gridCol w:w="4325"/>
      </w:tblGrid>
      <w:tr w:rsidR="00426DCA" w14:paraId="110F66D7" w14:textId="77777777" w:rsidTr="00426DCA">
        <w:tc>
          <w:tcPr>
            <w:tcW w:w="1026" w:type="dxa"/>
          </w:tcPr>
          <w:p w14:paraId="52827833" w14:textId="77777777"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</w:tcPr>
          <w:p w14:paraId="724A298C" w14:textId="77777777"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14:paraId="2228C4B7" w14:textId="77777777" w:rsidR="00426DCA" w:rsidRPr="00646136" w:rsidRDefault="00426DCA" w:rsidP="00426DCA">
            <w:pPr>
              <w:ind w:left="639" w:right="849" w:firstLine="0"/>
            </w:pPr>
          </w:p>
        </w:tc>
      </w:tr>
      <w:tr w:rsidR="00426DCA" w14:paraId="30136DB5" w14:textId="77777777" w:rsidTr="00426DCA">
        <w:trPr>
          <w:trHeight w:val="1713"/>
        </w:trPr>
        <w:tc>
          <w:tcPr>
            <w:tcW w:w="1026" w:type="dxa"/>
          </w:tcPr>
          <w:p w14:paraId="16E90F17" w14:textId="77777777"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  <w:hideMark/>
          </w:tcPr>
          <w:p w14:paraId="05F495B0" w14:textId="77777777"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14:paraId="131F3A7C" w14:textId="77777777" w:rsidR="00426DCA" w:rsidRPr="00646136" w:rsidRDefault="00426DCA" w:rsidP="00426DCA">
            <w:pPr>
              <w:ind w:left="639" w:right="849" w:firstLine="0"/>
            </w:pPr>
          </w:p>
        </w:tc>
      </w:tr>
    </w:tbl>
    <w:p w14:paraId="7464773E" w14:textId="77777777" w:rsidR="0044495C" w:rsidRDefault="0044495C" w:rsidP="0044495C">
      <w:pPr>
        <w:ind w:right="849" w:firstLine="0"/>
      </w:pPr>
    </w:p>
    <w:p w14:paraId="4D3F7218" w14:textId="77777777" w:rsidR="0044495C" w:rsidRPr="00646136" w:rsidRDefault="0044495C" w:rsidP="00ED7A3E">
      <w:pPr>
        <w:ind w:right="849" w:firstLine="0"/>
      </w:pPr>
    </w:p>
    <w:p w14:paraId="1608E434" w14:textId="77777777" w:rsidR="0044495C" w:rsidRPr="00646136" w:rsidRDefault="0044495C" w:rsidP="00ED7A3E">
      <w:pPr>
        <w:ind w:right="849" w:firstLine="0"/>
      </w:pPr>
    </w:p>
    <w:p w14:paraId="6E275E6D" w14:textId="77777777" w:rsidR="0044495C" w:rsidRPr="00646136" w:rsidRDefault="0044495C" w:rsidP="00ED7A3E">
      <w:pPr>
        <w:ind w:right="849" w:firstLine="0"/>
      </w:pPr>
    </w:p>
    <w:p w14:paraId="775E7CFF" w14:textId="77777777" w:rsidR="0044495C" w:rsidRPr="002B41FC" w:rsidRDefault="0044495C" w:rsidP="00ED7A3E">
      <w:pPr>
        <w:ind w:right="849" w:firstLine="0"/>
        <w:jc w:val="center"/>
        <w:sectPr w:rsidR="0044495C" w:rsidRPr="002B41FC" w:rsidSect="00683BA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>
        <w:t>2026</w:t>
      </w:r>
    </w:p>
    <w:p w14:paraId="7EEE3726" w14:textId="77777777" w:rsidR="008D755D" w:rsidRDefault="00BB4483">
      <w:pPr>
        <w:pStyle w:val="vguCContentName"/>
      </w:pPr>
      <w:r>
        <w:lastRenderedPageBreak/>
        <w:t>Содержание</w:t>
      </w:r>
    </w:p>
    <w:p w14:paraId="13C69808" w14:textId="77777777" w:rsidR="008D755D" w:rsidRDefault="00BB4483">
      <w:pPr>
        <w:tabs>
          <w:tab w:val="right" w:leader="dot" w:pos="9921"/>
        </w:tabs>
        <w:spacing w:before="0" w:after="40" w:line="240" w:lineRule="auto"/>
        <w:ind w:right="283" w:firstLine="0"/>
        <w:jc w:val="left"/>
        <w:rPr>
          <w:noProof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section1">
        <w:r>
          <w:rPr>
            <w:noProof/>
          </w:rPr>
          <w:t>Введение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section1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4</w:t>
      </w:r>
      <w:r>
        <w:rPr>
          <w:noProof/>
        </w:rPr>
        <w:fldChar w:fldCharType="end"/>
      </w:r>
    </w:p>
    <w:p w14:paraId="44C31BAF" w14:textId="77777777" w:rsidR="008D755D" w:rsidRDefault="00BB4483">
      <w:pPr>
        <w:tabs>
          <w:tab w:val="right" w:leader="dot" w:pos="9921"/>
        </w:tabs>
        <w:spacing w:before="0" w:after="40" w:line="240" w:lineRule="auto"/>
        <w:ind w:right="283" w:firstLine="0"/>
        <w:jc w:val="left"/>
        <w:rPr>
          <w:noProof/>
        </w:rPr>
      </w:pPr>
      <w:hyperlink w:anchor="section2">
        <w:r>
          <w:rPr>
            <w:noProof/>
          </w:rPr>
          <w:t>1 Термины и определения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section2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5</w:t>
      </w:r>
      <w:r>
        <w:rPr>
          <w:noProof/>
        </w:rPr>
        <w:fldChar w:fldCharType="end"/>
      </w:r>
    </w:p>
    <w:p w14:paraId="0C09EBEF" w14:textId="77777777" w:rsidR="008D755D" w:rsidRDefault="00BB4483">
      <w:pPr>
        <w:tabs>
          <w:tab w:val="right" w:leader="dot" w:pos="9921"/>
        </w:tabs>
        <w:spacing w:before="0" w:after="40" w:line="240" w:lineRule="auto"/>
        <w:ind w:right="283" w:firstLine="0"/>
        <w:jc w:val="left"/>
        <w:rPr>
          <w:noProof/>
        </w:rPr>
      </w:pPr>
      <w:hyperlink w:anchor="section3">
        <w:r>
          <w:rPr>
            <w:noProof/>
          </w:rPr>
          <w:t>2 Перечень сокращений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section3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6</w:t>
      </w:r>
      <w:r>
        <w:rPr>
          <w:noProof/>
        </w:rPr>
        <w:fldChar w:fldCharType="end"/>
      </w:r>
    </w:p>
    <w:p w14:paraId="73ACDDC1" w14:textId="77777777" w:rsidR="008D755D" w:rsidRDefault="00BB4483">
      <w:pPr>
        <w:tabs>
          <w:tab w:val="right" w:leader="dot" w:pos="9921"/>
        </w:tabs>
        <w:spacing w:before="0" w:after="40" w:line="240" w:lineRule="auto"/>
        <w:ind w:right="283" w:firstLine="0"/>
        <w:jc w:val="left"/>
        <w:rPr>
          <w:noProof/>
        </w:rPr>
      </w:pPr>
      <w:hyperlink w:anchor="section4">
        <w:r>
          <w:rPr>
            <w:noProof/>
          </w:rPr>
          <w:t>3 Общие сведения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section4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7</w:t>
      </w:r>
      <w:r>
        <w:rPr>
          <w:noProof/>
        </w:rPr>
        <w:fldChar w:fldCharType="end"/>
      </w:r>
    </w:p>
    <w:p w14:paraId="49C41C37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283" w:right="283" w:firstLine="0"/>
        <w:jc w:val="left"/>
        <w:rPr>
          <w:noProof/>
        </w:rPr>
      </w:pPr>
      <w:hyperlink w:anchor="section5">
        <w:r>
          <w:rPr>
            <w:noProof/>
          </w:rPr>
          <w:t>3.1 Наименование разработки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section5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7</w:t>
      </w:r>
      <w:r>
        <w:rPr>
          <w:noProof/>
        </w:rPr>
        <w:fldChar w:fldCharType="end"/>
      </w:r>
    </w:p>
    <w:p w14:paraId="037B416D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283" w:right="283" w:firstLine="0"/>
        <w:jc w:val="left"/>
        <w:rPr>
          <w:noProof/>
        </w:rPr>
      </w:pPr>
      <w:hyperlink w:anchor="section6">
        <w:r>
          <w:rPr>
            <w:noProof/>
          </w:rPr>
          <w:t>3.2 Основания для разработки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</w:instrText>
      </w:r>
      <w:r>
        <w:rPr>
          <w:noProof/>
        </w:rPr>
        <w:instrText xml:space="preserve">EREF section6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7</w:t>
      </w:r>
      <w:r>
        <w:rPr>
          <w:noProof/>
        </w:rPr>
        <w:fldChar w:fldCharType="end"/>
      </w:r>
    </w:p>
    <w:p w14:paraId="2A89A51A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283" w:right="283" w:firstLine="0"/>
        <w:jc w:val="left"/>
        <w:rPr>
          <w:noProof/>
        </w:rPr>
      </w:pPr>
      <w:hyperlink w:anchor="section7">
        <w:r>
          <w:rPr>
            <w:noProof/>
          </w:rPr>
          <w:t>3.3 Сведения об участниках разработки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section7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7</w:t>
      </w:r>
      <w:r>
        <w:rPr>
          <w:noProof/>
        </w:rPr>
        <w:fldChar w:fldCharType="end"/>
      </w:r>
    </w:p>
    <w:p w14:paraId="7D8F9A41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283" w:right="283" w:firstLine="0"/>
        <w:jc w:val="left"/>
        <w:rPr>
          <w:noProof/>
        </w:rPr>
      </w:pPr>
      <w:hyperlink w:anchor="section8">
        <w:r>
          <w:rPr>
            <w:noProof/>
          </w:rPr>
          <w:t>3.4 Сроки разработки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section8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8</w:t>
      </w:r>
      <w:r>
        <w:rPr>
          <w:noProof/>
        </w:rPr>
        <w:fldChar w:fldCharType="end"/>
      </w:r>
    </w:p>
    <w:p w14:paraId="091D9838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283" w:right="283" w:firstLine="0"/>
        <w:jc w:val="left"/>
        <w:rPr>
          <w:noProof/>
        </w:rPr>
      </w:pPr>
      <w:hyperlink w:anchor="section9">
        <w:r>
          <w:rPr>
            <w:noProof/>
          </w:rPr>
          <w:t>3.5 Источники и порядок финансирования работ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section9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8</w:t>
      </w:r>
      <w:r>
        <w:rPr>
          <w:noProof/>
        </w:rPr>
        <w:fldChar w:fldCharType="end"/>
      </w:r>
    </w:p>
    <w:p w14:paraId="4F653F56" w14:textId="77777777" w:rsidR="008D755D" w:rsidRDefault="00BB4483">
      <w:pPr>
        <w:tabs>
          <w:tab w:val="right" w:leader="dot" w:pos="9921"/>
        </w:tabs>
        <w:spacing w:before="0" w:after="40" w:line="240" w:lineRule="auto"/>
        <w:ind w:right="283" w:firstLine="0"/>
        <w:jc w:val="left"/>
        <w:rPr>
          <w:noProof/>
        </w:rPr>
      </w:pPr>
      <w:hyperlink w:anchor="section10">
        <w:r>
          <w:rPr>
            <w:noProof/>
          </w:rPr>
          <w:t>4 Цели и назначение создания системы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section10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9</w:t>
      </w:r>
      <w:r>
        <w:rPr>
          <w:noProof/>
        </w:rPr>
        <w:fldChar w:fldCharType="end"/>
      </w:r>
    </w:p>
    <w:p w14:paraId="7A3B9969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283" w:right="283" w:firstLine="0"/>
        <w:jc w:val="left"/>
        <w:rPr>
          <w:noProof/>
        </w:rPr>
      </w:pPr>
      <w:hyperlink w:anchor="section11">
        <w:r>
          <w:rPr>
            <w:noProof/>
          </w:rPr>
          <w:t>4.1 Цел</w:t>
        </w:r>
        <w:r>
          <w:rPr>
            <w:noProof/>
          </w:rPr>
          <w:t>и создания системы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section11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9</w:t>
      </w:r>
      <w:r>
        <w:rPr>
          <w:noProof/>
        </w:rPr>
        <w:fldChar w:fldCharType="end"/>
      </w:r>
    </w:p>
    <w:p w14:paraId="5B7942CF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283" w:right="283" w:firstLine="0"/>
        <w:jc w:val="left"/>
        <w:rPr>
          <w:noProof/>
        </w:rPr>
      </w:pPr>
      <w:hyperlink w:anchor="section12">
        <w:r>
          <w:rPr>
            <w:noProof/>
          </w:rPr>
          <w:t>4.2 Назначение системы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section12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9</w:t>
      </w:r>
      <w:r>
        <w:rPr>
          <w:noProof/>
        </w:rPr>
        <w:fldChar w:fldCharType="end"/>
      </w:r>
    </w:p>
    <w:p w14:paraId="5604EE2B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13">
        <w:r>
          <w:rPr>
            <w:noProof/>
          </w:rPr>
          <w:t>4.2.1 Функциональное назначение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section13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9</w:t>
      </w:r>
      <w:r>
        <w:rPr>
          <w:noProof/>
        </w:rPr>
        <w:fldChar w:fldCharType="end"/>
      </w:r>
    </w:p>
    <w:p w14:paraId="1631C1D6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14">
        <w:r>
          <w:rPr>
            <w:noProof/>
          </w:rPr>
          <w:t>4.2.2 Эксплуатационное назначение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section14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10</w:t>
      </w:r>
      <w:r>
        <w:rPr>
          <w:noProof/>
        </w:rPr>
        <w:fldChar w:fldCharType="end"/>
      </w:r>
    </w:p>
    <w:p w14:paraId="0DE5FCE5" w14:textId="77777777" w:rsidR="008D755D" w:rsidRDefault="00BB4483">
      <w:pPr>
        <w:tabs>
          <w:tab w:val="right" w:leader="dot" w:pos="9921"/>
        </w:tabs>
        <w:spacing w:before="0" w:after="40" w:line="240" w:lineRule="auto"/>
        <w:ind w:right="283" w:firstLine="0"/>
        <w:jc w:val="left"/>
        <w:rPr>
          <w:noProof/>
        </w:rPr>
      </w:pPr>
      <w:hyperlink w:anchor="section15">
        <w:r>
          <w:rPr>
            <w:noProof/>
          </w:rPr>
          <w:t>5 Характеристика объекта автоматизации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section15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11</w:t>
      </w:r>
      <w:r>
        <w:rPr>
          <w:noProof/>
        </w:rPr>
        <w:fldChar w:fldCharType="end"/>
      </w:r>
    </w:p>
    <w:p w14:paraId="4B23A1FA" w14:textId="77777777" w:rsidR="008D755D" w:rsidRDefault="00BB4483">
      <w:pPr>
        <w:tabs>
          <w:tab w:val="right" w:leader="dot" w:pos="9921"/>
        </w:tabs>
        <w:spacing w:before="0" w:after="40" w:line="240" w:lineRule="auto"/>
        <w:ind w:right="283" w:firstLine="0"/>
        <w:jc w:val="left"/>
        <w:rPr>
          <w:noProof/>
        </w:rPr>
      </w:pPr>
      <w:hyperlink w:anchor="section16">
        <w:r>
          <w:rPr>
            <w:noProof/>
          </w:rPr>
          <w:t>6 Требования к автома</w:t>
        </w:r>
        <w:r>
          <w:rPr>
            <w:noProof/>
          </w:rPr>
          <w:t>тизированной системе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section16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12</w:t>
      </w:r>
      <w:r>
        <w:rPr>
          <w:noProof/>
        </w:rPr>
        <w:fldChar w:fldCharType="end"/>
      </w:r>
    </w:p>
    <w:p w14:paraId="3109C3EB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283" w:right="283" w:firstLine="0"/>
        <w:jc w:val="left"/>
        <w:rPr>
          <w:noProof/>
        </w:rPr>
      </w:pPr>
      <w:hyperlink w:anchor="section17">
        <w:r>
          <w:rPr>
            <w:noProof/>
          </w:rPr>
          <w:t>6.1 Требования к структуре системы в целом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section17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12</w:t>
      </w:r>
      <w:r>
        <w:rPr>
          <w:noProof/>
        </w:rPr>
        <w:fldChar w:fldCharType="end"/>
      </w:r>
    </w:p>
    <w:p w14:paraId="5EADEEE1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18">
        <w:r>
          <w:rPr>
            <w:noProof/>
          </w:rPr>
          <w:t>6.1.1 Требования к перспективам развития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section18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13</w:t>
      </w:r>
      <w:r>
        <w:rPr>
          <w:noProof/>
        </w:rPr>
        <w:fldChar w:fldCharType="end"/>
      </w:r>
    </w:p>
    <w:p w14:paraId="51B205C7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283" w:right="283" w:firstLine="0"/>
        <w:jc w:val="left"/>
        <w:rPr>
          <w:noProof/>
        </w:rPr>
      </w:pPr>
      <w:hyperlink w:anchor="section19">
        <w:r>
          <w:rPr>
            <w:noProof/>
          </w:rPr>
          <w:t>6.2 Принцип работы программы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section19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13</w:t>
      </w:r>
      <w:r>
        <w:rPr>
          <w:noProof/>
        </w:rPr>
        <w:fldChar w:fldCharType="end"/>
      </w:r>
    </w:p>
    <w:p w14:paraId="35948D8B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283" w:right="283" w:firstLine="0"/>
        <w:jc w:val="left"/>
        <w:rPr>
          <w:noProof/>
        </w:rPr>
      </w:pPr>
      <w:hyperlink w:anchor="section20">
        <w:r>
          <w:rPr>
            <w:noProof/>
          </w:rPr>
          <w:t>6.3 Требовани</w:t>
        </w:r>
        <w:r>
          <w:rPr>
            <w:noProof/>
          </w:rPr>
          <w:t>я к пользовательскому интерфейсу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section20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14</w:t>
      </w:r>
      <w:r>
        <w:rPr>
          <w:noProof/>
        </w:rPr>
        <w:fldChar w:fldCharType="end"/>
      </w:r>
    </w:p>
    <w:p w14:paraId="1F06D6B4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283" w:right="283" w:firstLine="0"/>
        <w:jc w:val="left"/>
        <w:rPr>
          <w:noProof/>
        </w:rPr>
      </w:pPr>
      <w:hyperlink w:anchor="section21">
        <w:r>
          <w:rPr>
            <w:noProof/>
          </w:rPr>
          <w:t>6.4 Требования к функциям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section21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18</w:t>
      </w:r>
      <w:r>
        <w:rPr>
          <w:noProof/>
        </w:rPr>
        <w:fldChar w:fldCharType="end"/>
      </w:r>
    </w:p>
    <w:p w14:paraId="64677C9F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283" w:right="283" w:firstLine="0"/>
        <w:jc w:val="left"/>
        <w:rPr>
          <w:noProof/>
        </w:rPr>
      </w:pPr>
      <w:hyperlink w:anchor="section22">
        <w:r>
          <w:rPr>
            <w:noProof/>
          </w:rPr>
          <w:t>6.5 Требования к видам обеспечения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section22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20</w:t>
      </w:r>
      <w:r>
        <w:rPr>
          <w:noProof/>
        </w:rPr>
        <w:fldChar w:fldCharType="end"/>
      </w:r>
    </w:p>
    <w:p w14:paraId="7124D9AB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23">
        <w:r>
          <w:rPr>
            <w:noProof/>
          </w:rPr>
          <w:t>6.5.1 Требования к математическому обеспечению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</w:instrText>
      </w:r>
      <w:r>
        <w:rPr>
          <w:noProof/>
        </w:rPr>
        <w:instrText xml:space="preserve">ection23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20</w:t>
      </w:r>
      <w:r>
        <w:rPr>
          <w:noProof/>
        </w:rPr>
        <w:fldChar w:fldCharType="end"/>
      </w:r>
    </w:p>
    <w:p w14:paraId="2DBF6344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24">
        <w:r>
          <w:rPr>
            <w:noProof/>
          </w:rPr>
          <w:t>6.5.2 Требования к информационному обеспечению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section24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21</w:t>
      </w:r>
      <w:r>
        <w:rPr>
          <w:noProof/>
        </w:rPr>
        <w:fldChar w:fldCharType="end"/>
      </w:r>
    </w:p>
    <w:p w14:paraId="22500225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850" w:right="283" w:firstLine="0"/>
        <w:jc w:val="left"/>
        <w:rPr>
          <w:noProof/>
        </w:rPr>
      </w:pPr>
      <w:hyperlink w:anchor="section25">
        <w:r>
          <w:rPr>
            <w:noProof/>
          </w:rPr>
          <w:t>6.5.2.1 Требования к структуре данных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section25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21</w:t>
      </w:r>
      <w:r>
        <w:rPr>
          <w:noProof/>
        </w:rPr>
        <w:fldChar w:fldCharType="end"/>
      </w:r>
    </w:p>
    <w:p w14:paraId="726F0221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850" w:right="283" w:firstLine="0"/>
        <w:jc w:val="left"/>
        <w:rPr>
          <w:noProof/>
        </w:rPr>
      </w:pPr>
      <w:hyperlink w:anchor="section26">
        <w:r>
          <w:rPr>
            <w:noProof/>
          </w:rPr>
          <w:t>6.5.2.2 Требования к контролю, хранению, обновлению и восстановлению данных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section26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22</w:t>
      </w:r>
      <w:r>
        <w:rPr>
          <w:noProof/>
        </w:rPr>
        <w:fldChar w:fldCharType="end"/>
      </w:r>
    </w:p>
    <w:p w14:paraId="27B1B123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850" w:right="283" w:firstLine="0"/>
        <w:jc w:val="left"/>
        <w:rPr>
          <w:noProof/>
        </w:rPr>
      </w:pPr>
      <w:hyperlink w:anchor="section27">
        <w:r>
          <w:rPr>
            <w:noProof/>
          </w:rPr>
          <w:t>6.5.2.3 Требования к входным данным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section27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22</w:t>
      </w:r>
      <w:r>
        <w:rPr>
          <w:noProof/>
        </w:rPr>
        <w:fldChar w:fldCharType="end"/>
      </w:r>
    </w:p>
    <w:p w14:paraId="66E55D03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28">
        <w:r>
          <w:rPr>
            <w:noProof/>
          </w:rPr>
          <w:t>6.5.3 Требования к лингвистическому обеспечению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section28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23</w:t>
      </w:r>
      <w:r>
        <w:rPr>
          <w:noProof/>
        </w:rPr>
        <w:fldChar w:fldCharType="end"/>
      </w:r>
    </w:p>
    <w:p w14:paraId="082E1901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29">
        <w:r>
          <w:rPr>
            <w:noProof/>
          </w:rPr>
          <w:t>6.5.4 Требования к программному обеспечению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</w:instrText>
      </w:r>
      <w:r>
        <w:rPr>
          <w:noProof/>
        </w:rPr>
        <w:instrText xml:space="preserve">ion29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23</w:t>
      </w:r>
      <w:r>
        <w:rPr>
          <w:noProof/>
        </w:rPr>
        <w:fldChar w:fldCharType="end"/>
      </w:r>
    </w:p>
    <w:p w14:paraId="6B81F7D4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850" w:right="283" w:firstLine="0"/>
        <w:jc w:val="left"/>
        <w:rPr>
          <w:noProof/>
        </w:rPr>
      </w:pPr>
      <w:hyperlink w:anchor="section30">
        <w:r>
          <w:rPr>
            <w:noProof/>
          </w:rPr>
          <w:t>6.5.4.1 Требования к операционной системе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section30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24</w:t>
      </w:r>
      <w:r>
        <w:rPr>
          <w:noProof/>
        </w:rPr>
        <w:fldChar w:fldCharType="end"/>
      </w:r>
    </w:p>
    <w:p w14:paraId="740D7041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31">
        <w:r>
          <w:rPr>
            <w:noProof/>
          </w:rPr>
          <w:t>6.5.5 Требования к техническому обеспечению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section31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24</w:t>
      </w:r>
      <w:r>
        <w:rPr>
          <w:noProof/>
        </w:rPr>
        <w:fldChar w:fldCharType="end"/>
      </w:r>
    </w:p>
    <w:p w14:paraId="429871B6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32">
        <w:r>
          <w:rPr>
            <w:noProof/>
          </w:rPr>
          <w:t>6.5.6 Требования к метрологическому обеспечению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section32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25</w:t>
      </w:r>
      <w:r>
        <w:rPr>
          <w:noProof/>
        </w:rPr>
        <w:fldChar w:fldCharType="end"/>
      </w:r>
    </w:p>
    <w:p w14:paraId="6D4F35F2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33">
        <w:r>
          <w:rPr>
            <w:noProof/>
          </w:rPr>
          <w:t>6.5.7 Требования к организационному обеспечению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section33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25</w:t>
      </w:r>
      <w:r>
        <w:rPr>
          <w:noProof/>
        </w:rPr>
        <w:fldChar w:fldCharType="end"/>
      </w:r>
    </w:p>
    <w:p w14:paraId="12D57529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34">
        <w:r>
          <w:rPr>
            <w:noProof/>
          </w:rPr>
          <w:t>6.5.8 Требования к методическому обеспечению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section34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26</w:t>
      </w:r>
      <w:r>
        <w:rPr>
          <w:noProof/>
        </w:rPr>
        <w:fldChar w:fldCharType="end"/>
      </w:r>
    </w:p>
    <w:p w14:paraId="21FC5D45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283" w:right="283" w:firstLine="0"/>
        <w:jc w:val="left"/>
        <w:rPr>
          <w:noProof/>
        </w:rPr>
      </w:pPr>
      <w:hyperlink w:anchor="section35">
        <w:r>
          <w:rPr>
            <w:noProof/>
          </w:rPr>
          <w:t>6.6 Общие технические требования к системе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section35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26</w:t>
      </w:r>
      <w:r>
        <w:rPr>
          <w:noProof/>
        </w:rPr>
        <w:fldChar w:fldCharType="end"/>
      </w:r>
    </w:p>
    <w:p w14:paraId="6992DC75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36">
        <w:r>
          <w:rPr>
            <w:noProof/>
          </w:rPr>
          <w:t>6.6.1 Требования к численности и квалификации персонала и пользователей системы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section36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26</w:t>
      </w:r>
      <w:r>
        <w:rPr>
          <w:noProof/>
        </w:rPr>
        <w:fldChar w:fldCharType="end"/>
      </w:r>
    </w:p>
    <w:p w14:paraId="42205DC7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37">
        <w:r>
          <w:rPr>
            <w:noProof/>
          </w:rPr>
          <w:t>6.6.2 Требования к показателям назначения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section37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27</w:t>
      </w:r>
      <w:r>
        <w:rPr>
          <w:noProof/>
        </w:rPr>
        <w:fldChar w:fldCharType="end"/>
      </w:r>
    </w:p>
    <w:p w14:paraId="6EBA7CFF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38">
        <w:r>
          <w:rPr>
            <w:noProof/>
          </w:rPr>
          <w:t>6.6.3 Требования к надежности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section38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27</w:t>
      </w:r>
      <w:r>
        <w:rPr>
          <w:noProof/>
        </w:rPr>
        <w:fldChar w:fldCharType="end"/>
      </w:r>
    </w:p>
    <w:p w14:paraId="035A3D73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39">
        <w:r>
          <w:rPr>
            <w:noProof/>
          </w:rPr>
          <w:t>6.6.4 Требова</w:t>
        </w:r>
        <w:r>
          <w:rPr>
            <w:noProof/>
          </w:rPr>
          <w:t>ния к безопасности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section39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28</w:t>
      </w:r>
      <w:r>
        <w:rPr>
          <w:noProof/>
        </w:rPr>
        <w:fldChar w:fldCharType="end"/>
      </w:r>
    </w:p>
    <w:p w14:paraId="37F40D2A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40">
        <w:r>
          <w:rPr>
            <w:noProof/>
          </w:rPr>
          <w:t>6.6.5 Требования к эргономике и технической эстетике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section40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28</w:t>
      </w:r>
      <w:r>
        <w:rPr>
          <w:noProof/>
        </w:rPr>
        <w:fldChar w:fldCharType="end"/>
      </w:r>
    </w:p>
    <w:p w14:paraId="28A9DA6D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41">
        <w:r>
          <w:rPr>
            <w:noProof/>
          </w:rPr>
          <w:t>6.6.6 Требования к транспортабельности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section41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29</w:t>
      </w:r>
      <w:r>
        <w:rPr>
          <w:noProof/>
        </w:rPr>
        <w:fldChar w:fldCharType="end"/>
      </w:r>
    </w:p>
    <w:p w14:paraId="172D5D18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42">
        <w:r>
          <w:rPr>
            <w:noProof/>
          </w:rPr>
          <w:t>6.6.7 Требования к эксплуатации, технич</w:t>
        </w:r>
        <w:r>
          <w:rPr>
            <w:noProof/>
          </w:rPr>
          <w:t>ескому обслуживанию, ремонту и хранению компонентов системы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section42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29</w:t>
      </w:r>
      <w:r>
        <w:rPr>
          <w:noProof/>
        </w:rPr>
        <w:fldChar w:fldCharType="end"/>
      </w:r>
    </w:p>
    <w:p w14:paraId="42591EDC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43">
        <w:r>
          <w:rPr>
            <w:noProof/>
          </w:rPr>
          <w:t>6.6.8 Требования к защите информации от несанкционированного доступа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</w:instrText>
      </w:r>
      <w:r>
        <w:rPr>
          <w:noProof/>
        </w:rPr>
        <w:instrText xml:space="preserve">EF section43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30</w:t>
      </w:r>
      <w:r>
        <w:rPr>
          <w:noProof/>
        </w:rPr>
        <w:fldChar w:fldCharType="end"/>
      </w:r>
    </w:p>
    <w:p w14:paraId="7001C026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44">
        <w:r>
          <w:rPr>
            <w:noProof/>
          </w:rPr>
          <w:t>6.6.9 Требования по сохранности информации при авариях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section44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30</w:t>
      </w:r>
      <w:r>
        <w:rPr>
          <w:noProof/>
        </w:rPr>
        <w:fldChar w:fldCharType="end"/>
      </w:r>
    </w:p>
    <w:p w14:paraId="0E357708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45">
        <w:r>
          <w:rPr>
            <w:noProof/>
          </w:rPr>
          <w:t>6.6.10 Требования к защите от влияния внешних воздействий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section45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31</w:t>
      </w:r>
      <w:r>
        <w:rPr>
          <w:noProof/>
        </w:rPr>
        <w:fldChar w:fldCharType="end"/>
      </w:r>
    </w:p>
    <w:p w14:paraId="34241FE2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46">
        <w:r>
          <w:rPr>
            <w:noProof/>
          </w:rPr>
          <w:t>6.6.11 Требования к патентной чистоте и пат</w:t>
        </w:r>
        <w:r>
          <w:rPr>
            <w:noProof/>
          </w:rPr>
          <w:t>ентоспособности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section46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31</w:t>
      </w:r>
      <w:r>
        <w:rPr>
          <w:noProof/>
        </w:rPr>
        <w:fldChar w:fldCharType="end"/>
      </w:r>
    </w:p>
    <w:p w14:paraId="68E800DC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47">
        <w:r>
          <w:rPr>
            <w:noProof/>
          </w:rPr>
          <w:t>6.6.12 Требования к стандартизации и унификации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section47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31</w:t>
      </w:r>
      <w:r>
        <w:rPr>
          <w:noProof/>
        </w:rPr>
        <w:fldChar w:fldCharType="end"/>
      </w:r>
    </w:p>
    <w:p w14:paraId="2775D702" w14:textId="77777777" w:rsidR="008D755D" w:rsidRDefault="00BB4483">
      <w:pPr>
        <w:tabs>
          <w:tab w:val="right" w:leader="dot" w:pos="9921"/>
        </w:tabs>
        <w:spacing w:before="0" w:after="40" w:line="240" w:lineRule="auto"/>
        <w:ind w:left="567" w:right="283" w:firstLine="0"/>
        <w:jc w:val="left"/>
        <w:rPr>
          <w:noProof/>
        </w:rPr>
      </w:pPr>
      <w:hyperlink w:anchor="section48">
        <w:r>
          <w:rPr>
            <w:noProof/>
          </w:rPr>
          <w:t>6.6.13 Ограничения, накладываемые на систему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section48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32</w:t>
      </w:r>
      <w:r>
        <w:rPr>
          <w:noProof/>
        </w:rPr>
        <w:fldChar w:fldCharType="end"/>
      </w:r>
    </w:p>
    <w:p w14:paraId="6EC62E75" w14:textId="77777777" w:rsidR="008D755D" w:rsidRDefault="00BB4483">
      <w:pPr>
        <w:tabs>
          <w:tab w:val="right" w:leader="dot" w:pos="9921"/>
        </w:tabs>
        <w:spacing w:before="0" w:after="40" w:line="240" w:lineRule="auto"/>
        <w:ind w:right="283" w:firstLine="0"/>
        <w:jc w:val="left"/>
        <w:rPr>
          <w:noProof/>
        </w:rPr>
      </w:pPr>
      <w:hyperlink w:anchor="section49">
        <w:r>
          <w:rPr>
            <w:noProof/>
          </w:rPr>
          <w:t>7 Состав и содержание работ по созданию системы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section49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33</w:t>
      </w:r>
      <w:r>
        <w:rPr>
          <w:noProof/>
        </w:rPr>
        <w:fldChar w:fldCharType="end"/>
      </w:r>
    </w:p>
    <w:p w14:paraId="43F12A53" w14:textId="77777777" w:rsidR="008D755D" w:rsidRDefault="00BB4483">
      <w:pPr>
        <w:tabs>
          <w:tab w:val="right" w:leader="dot" w:pos="9921"/>
        </w:tabs>
        <w:spacing w:before="0" w:after="40" w:line="240" w:lineRule="auto"/>
        <w:ind w:right="283" w:firstLine="0"/>
        <w:jc w:val="left"/>
        <w:rPr>
          <w:noProof/>
        </w:rPr>
      </w:pPr>
      <w:hyperlink w:anchor="section50">
        <w:r>
          <w:rPr>
            <w:noProof/>
          </w:rPr>
          <w:t>8 Порядок разработки системы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section50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34</w:t>
      </w:r>
      <w:r>
        <w:rPr>
          <w:noProof/>
        </w:rPr>
        <w:fldChar w:fldCharType="end"/>
      </w:r>
    </w:p>
    <w:p w14:paraId="15F19AAE" w14:textId="77777777" w:rsidR="008D755D" w:rsidRDefault="00BB4483">
      <w:pPr>
        <w:tabs>
          <w:tab w:val="right" w:leader="dot" w:pos="9921"/>
        </w:tabs>
        <w:spacing w:before="0" w:after="40" w:line="240" w:lineRule="auto"/>
        <w:ind w:right="283" w:firstLine="0"/>
        <w:jc w:val="left"/>
        <w:rPr>
          <w:noProof/>
        </w:rPr>
      </w:pPr>
      <w:hyperlink w:anchor="section51">
        <w:r>
          <w:rPr>
            <w:noProof/>
          </w:rPr>
          <w:t>9 Порядок контроля и приемки системы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section51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35</w:t>
      </w:r>
      <w:r>
        <w:rPr>
          <w:noProof/>
        </w:rPr>
        <w:fldChar w:fldCharType="end"/>
      </w:r>
    </w:p>
    <w:p w14:paraId="70C7C798" w14:textId="77777777" w:rsidR="008D755D" w:rsidRDefault="00BB4483">
      <w:pPr>
        <w:tabs>
          <w:tab w:val="right" w:leader="dot" w:pos="9921"/>
        </w:tabs>
        <w:spacing w:before="0" w:after="40" w:line="240" w:lineRule="auto"/>
        <w:ind w:right="283" w:firstLine="0"/>
        <w:jc w:val="left"/>
        <w:rPr>
          <w:noProof/>
        </w:rPr>
      </w:pPr>
      <w:hyperlink w:anchor="section52">
        <w:r>
          <w:rPr>
            <w:noProof/>
          </w:rPr>
          <w:t>10 Требования к составу и содержа</w:t>
        </w:r>
        <w:r>
          <w:rPr>
            <w:noProof/>
          </w:rPr>
          <w:t>нию работ по подготовке объекта автоматизации к вводу системы в действие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section52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39</w:t>
      </w:r>
      <w:r>
        <w:rPr>
          <w:noProof/>
        </w:rPr>
        <w:fldChar w:fldCharType="end"/>
      </w:r>
    </w:p>
    <w:p w14:paraId="3B410FE0" w14:textId="77777777" w:rsidR="008D755D" w:rsidRDefault="00BB4483">
      <w:pPr>
        <w:tabs>
          <w:tab w:val="right" w:leader="dot" w:pos="9921"/>
        </w:tabs>
        <w:spacing w:before="0" w:after="40" w:line="240" w:lineRule="auto"/>
        <w:ind w:right="283" w:firstLine="0"/>
        <w:jc w:val="left"/>
        <w:rPr>
          <w:noProof/>
        </w:rPr>
      </w:pPr>
      <w:hyperlink w:anchor="section53">
        <w:r>
          <w:rPr>
            <w:noProof/>
          </w:rPr>
          <w:t>11 Требования к документированию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section53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40</w:t>
      </w:r>
      <w:r>
        <w:rPr>
          <w:noProof/>
        </w:rPr>
        <w:fldChar w:fldCharType="end"/>
      </w:r>
    </w:p>
    <w:p w14:paraId="4A0ACF61" w14:textId="77777777" w:rsidR="008D755D" w:rsidRDefault="00BB4483">
      <w:pPr>
        <w:tabs>
          <w:tab w:val="right" w:leader="dot" w:pos="9921"/>
        </w:tabs>
        <w:spacing w:before="0" w:after="40" w:line="240" w:lineRule="auto"/>
        <w:ind w:right="283" w:firstLine="0"/>
        <w:jc w:val="left"/>
      </w:pPr>
      <w:hyperlink w:anchor="section54">
        <w:r>
          <w:rPr>
            <w:noProof/>
          </w:rPr>
          <w:t>12 Источники разработки</w:t>
        </w:r>
      </w:hyperlink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section54 \h </w:instrText>
      </w:r>
      <w:r>
        <w:rPr>
          <w:noProof/>
        </w:rPr>
      </w:r>
      <w:r>
        <w:rPr>
          <w:noProof/>
        </w:rPr>
        <w:fldChar w:fldCharType="separate"/>
      </w:r>
      <w:r w:rsidR="004B7F44">
        <w:rPr>
          <w:noProof/>
        </w:rPr>
        <w:t>41</w:t>
      </w:r>
      <w:r>
        <w:rPr>
          <w:noProof/>
        </w:rPr>
        <w:fldChar w:fldCharType="end"/>
      </w:r>
      <w:r>
        <w:fldChar w:fldCharType="end"/>
      </w:r>
    </w:p>
    <w:p w14:paraId="1BC28F43" w14:textId="77777777" w:rsidR="008D755D" w:rsidRDefault="00BB4483">
      <w:pPr>
        <w:pStyle w:val="1"/>
        <w:numPr>
          <w:ilvl w:val="0"/>
          <w:numId w:val="0"/>
        </w:numPr>
      </w:pPr>
      <w:bookmarkStart w:id="0" w:name="section1"/>
      <w:r>
        <w:lastRenderedPageBreak/>
        <w:t>Введение</w:t>
      </w:r>
      <w:bookmarkEnd w:id="0"/>
    </w:p>
    <w:p w14:paraId="11FEBAB6" w14:textId="77777777" w:rsidR="008D755D" w:rsidRDefault="00BB4483">
      <w:r>
        <w:t xml:space="preserve">Настоящее техническое задание определяет </w:t>
      </w:r>
      <w:r>
        <w:t>требования к разработке веб-приложения «Система составления расписания тренировок и питания». Система предназначена для формирования индивидуального плана занятий, ведения расписания и истории тренировок, а также предоставления функций питания по подписке.</w:t>
      </w:r>
    </w:p>
    <w:p w14:paraId="744D8286" w14:textId="77777777" w:rsidR="008D755D" w:rsidRDefault="00BB4483">
      <w:r>
        <w:t>Документ содержит общие сведения о разработке, описание предметной области, требования к структуре, интерфейсу, функциям, видам обеспечения и качеству системы. Также установлены состав работ, порядок разработки, контроля, приёмки и подготовки к использова</w:t>
      </w:r>
      <w:r>
        <w:t>нию.</w:t>
      </w:r>
    </w:p>
    <w:p w14:paraId="5C95478A" w14:textId="77777777" w:rsidR="008D755D" w:rsidRDefault="00BB4483">
      <w:r>
        <w:t>Техническое задание предназначено для исполнителя учебного проекта и преподавателя, выполняющего проверку результатов. Оно используется при проектировании интерфейса и базы данных, реализации функций и подготовке испытаний.</w:t>
      </w:r>
    </w:p>
    <w:p w14:paraId="65E65285" w14:textId="77777777" w:rsidR="008D755D" w:rsidRDefault="00BB4483">
      <w:r>
        <w:t xml:space="preserve">Основанием </w:t>
      </w:r>
      <w:r>
        <w:t>содержания является первичный анализ проекта. Нумерация и состав разделов соответствуют предоставленному образцу ТЗ. Идентификаторы FR-01–FR-28, NFR-01–NFR-10 и CON-01–CON-06 согласованы с документом классификации требований.</w:t>
      </w:r>
    </w:p>
    <w:p w14:paraId="4FF8ACE7" w14:textId="77777777" w:rsidR="008D755D" w:rsidRDefault="00BB4483">
      <w:r>
        <w:t xml:space="preserve">В качестве целевой </w:t>
      </w:r>
      <w:r>
        <w:t>платформы принят веб-интерфейс для персонального компьютера или ноутбука. Предлагаемые технические решения и количественные показатели используются как проектная основа учебной реализации. Неопределённые правила персонализации, тарифы и платёжный провайдер</w:t>
      </w:r>
      <w:r>
        <w:t xml:space="preserve"> подлежат согласованию до реализации соответствующих функций.</w:t>
      </w:r>
    </w:p>
    <w:p w14:paraId="120E0C09" w14:textId="77777777" w:rsidR="008D755D" w:rsidRDefault="00BB4483">
      <w:pPr>
        <w:pStyle w:val="1"/>
        <w:numPr>
          <w:ilvl w:val="0"/>
          <w:numId w:val="0"/>
        </w:numPr>
      </w:pPr>
      <w:bookmarkStart w:id="1" w:name="section2"/>
      <w:r>
        <w:lastRenderedPageBreak/>
        <w:t>1 Термины и определения</w:t>
      </w:r>
      <w:bookmarkEnd w:id="1"/>
    </w:p>
    <w:p w14:paraId="3FF0813F" w14:textId="77777777" w:rsidR="008D755D" w:rsidRDefault="00BB4483">
      <w:r>
        <w:t>В таблице 1 приведены основные термины, используемые в техническом задании.</w:t>
      </w:r>
    </w:p>
    <w:p w14:paraId="089B2EC6" w14:textId="77777777" w:rsidR="008D755D" w:rsidRDefault="00BB4483">
      <w:pPr>
        <w:keepNext/>
      </w:pPr>
      <w:r>
        <w:t>Таблица 1 – Термины и определения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65"/>
        <w:gridCol w:w="6973"/>
      </w:tblGrid>
      <w:tr w:rsidR="008D755D" w14:paraId="6491C5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65" w:type="dxa"/>
          </w:tcPr>
          <w:p w14:paraId="445E1016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rPr>
                <w:b/>
              </w:rPr>
              <w:t>Термин</w:t>
            </w:r>
          </w:p>
        </w:tc>
        <w:tc>
          <w:tcPr>
            <w:tcW w:w="6973" w:type="dxa"/>
          </w:tcPr>
          <w:p w14:paraId="679BF1A2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rPr>
                <w:b/>
              </w:rPr>
              <w:t>Определение</w:t>
            </w:r>
          </w:p>
        </w:tc>
      </w:tr>
      <w:tr w:rsidR="008D755D" w14:paraId="208197EE" w14:textId="77777777">
        <w:trPr>
          <w:cantSplit/>
        </w:trPr>
        <w:tc>
          <w:tcPr>
            <w:tcW w:w="2665" w:type="dxa"/>
          </w:tcPr>
          <w:p w14:paraId="474AA83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Аутентификация</w:t>
            </w:r>
          </w:p>
        </w:tc>
        <w:tc>
          <w:tcPr>
            <w:tcW w:w="6973" w:type="dxa"/>
          </w:tcPr>
          <w:p w14:paraId="1624E56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Проверка учётных данных п</w:t>
            </w:r>
            <w:r>
              <w:t>еред предоставлением доступа.</w:t>
            </w:r>
          </w:p>
        </w:tc>
      </w:tr>
      <w:tr w:rsidR="008D755D" w14:paraId="16AA3F30" w14:textId="77777777">
        <w:trPr>
          <w:cantSplit/>
        </w:trPr>
        <w:tc>
          <w:tcPr>
            <w:tcW w:w="2665" w:type="dxa"/>
          </w:tcPr>
          <w:p w14:paraId="26AE547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Профиль</w:t>
            </w:r>
          </w:p>
        </w:tc>
        <w:tc>
          <w:tcPr>
            <w:tcW w:w="6973" w:type="dxa"/>
          </w:tcPr>
          <w:p w14:paraId="08EA1167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Имя, возраст, рост, вес, уровень подготовки и выбранная цель пользователя.</w:t>
            </w:r>
          </w:p>
        </w:tc>
      </w:tr>
      <w:tr w:rsidR="008D755D" w14:paraId="0C30D5DC" w14:textId="77777777">
        <w:trPr>
          <w:cantSplit/>
        </w:trPr>
        <w:tc>
          <w:tcPr>
            <w:tcW w:w="2665" w:type="dxa"/>
          </w:tcPr>
          <w:p w14:paraId="1C46D2B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План тренировок</w:t>
            </w:r>
          </w:p>
        </w:tc>
        <w:tc>
          <w:tcPr>
            <w:tcW w:w="6973" w:type="dxa"/>
          </w:tcPr>
          <w:p w14:paraId="640E1B0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Набор занятий, упражнений и параметров нагрузки.</w:t>
            </w:r>
          </w:p>
        </w:tc>
      </w:tr>
      <w:tr w:rsidR="008D755D" w14:paraId="0A44832B" w14:textId="77777777">
        <w:trPr>
          <w:cantSplit/>
        </w:trPr>
        <w:tc>
          <w:tcPr>
            <w:tcW w:w="2665" w:type="dxa"/>
          </w:tcPr>
          <w:p w14:paraId="4889105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Расписание</w:t>
            </w:r>
          </w:p>
        </w:tc>
        <w:tc>
          <w:tcPr>
            <w:tcW w:w="6973" w:type="dxa"/>
          </w:tcPr>
          <w:p w14:paraId="4D45CFDF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Даты, время и статусы тренировок пользователя.</w:t>
            </w:r>
          </w:p>
        </w:tc>
      </w:tr>
      <w:tr w:rsidR="008D755D" w14:paraId="79D73179" w14:textId="77777777">
        <w:trPr>
          <w:cantSplit/>
        </w:trPr>
        <w:tc>
          <w:tcPr>
            <w:tcW w:w="2665" w:type="dxa"/>
          </w:tcPr>
          <w:p w14:paraId="0168C458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Рацион</w:t>
            </w:r>
          </w:p>
        </w:tc>
        <w:tc>
          <w:tcPr>
            <w:tcW w:w="6973" w:type="dxa"/>
          </w:tcPr>
          <w:p w14:paraId="2B410E88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Предложенный набор продуктов и порций на день.</w:t>
            </w:r>
          </w:p>
        </w:tc>
      </w:tr>
      <w:tr w:rsidR="008D755D" w14:paraId="029D2204" w14:textId="77777777">
        <w:trPr>
          <w:cantSplit/>
        </w:trPr>
        <w:tc>
          <w:tcPr>
            <w:tcW w:w="2665" w:type="dxa"/>
          </w:tcPr>
          <w:p w14:paraId="4F91F1E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Дневник питания</w:t>
            </w:r>
          </w:p>
        </w:tc>
        <w:tc>
          <w:tcPr>
            <w:tcW w:w="6973" w:type="dxa"/>
          </w:tcPr>
          <w:p w14:paraId="2CF9B4E3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Записи о фактически съеденных продуктах.</w:t>
            </w:r>
          </w:p>
        </w:tc>
      </w:tr>
      <w:tr w:rsidR="008D755D" w14:paraId="7FDB86BB" w14:textId="77777777">
        <w:trPr>
          <w:cantSplit/>
        </w:trPr>
        <w:tc>
          <w:tcPr>
            <w:tcW w:w="2665" w:type="dxa"/>
          </w:tcPr>
          <w:p w14:paraId="612E93BF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Подписка</w:t>
            </w:r>
          </w:p>
        </w:tc>
        <w:tc>
          <w:tcPr>
            <w:tcW w:w="6973" w:type="dxa"/>
          </w:tcPr>
          <w:p w14:paraId="52E6EB3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Оплаченный по тарифу доступ к функциям питания на установленный срок.</w:t>
            </w:r>
          </w:p>
        </w:tc>
      </w:tr>
      <w:tr w:rsidR="008D755D" w14:paraId="0A2B6D6A" w14:textId="77777777">
        <w:trPr>
          <w:cantSplit/>
        </w:trPr>
        <w:tc>
          <w:tcPr>
            <w:tcW w:w="2665" w:type="dxa"/>
          </w:tcPr>
          <w:p w14:paraId="23CCB2A4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Правило формирования</w:t>
            </w:r>
          </w:p>
        </w:tc>
        <w:tc>
          <w:tcPr>
            <w:tcW w:w="6973" w:type="dxa"/>
          </w:tcPr>
          <w:p w14:paraId="7EEDF70B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 xml:space="preserve">Настройка соответствия параметров профиля и цели </w:t>
            </w:r>
            <w:r>
              <w:t>результату подбора.</w:t>
            </w:r>
          </w:p>
        </w:tc>
      </w:tr>
      <w:tr w:rsidR="008D755D" w14:paraId="6422DE6D" w14:textId="77777777">
        <w:trPr>
          <w:cantSplit/>
        </w:trPr>
        <w:tc>
          <w:tcPr>
            <w:tcW w:w="2665" w:type="dxa"/>
          </w:tcPr>
          <w:p w14:paraId="3F113E4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Справочник</w:t>
            </w:r>
          </w:p>
        </w:tc>
        <w:tc>
          <w:tcPr>
            <w:tcW w:w="6973" w:type="dxa"/>
          </w:tcPr>
          <w:p w14:paraId="138EB0D7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Набор упражнений, продуктов или целей, поддерживаемый администратором.</w:t>
            </w:r>
          </w:p>
        </w:tc>
      </w:tr>
      <w:tr w:rsidR="008D755D" w14:paraId="7B8AD536" w14:textId="77777777">
        <w:trPr>
          <w:cantSplit/>
        </w:trPr>
        <w:tc>
          <w:tcPr>
            <w:tcW w:w="2665" w:type="dxa"/>
          </w:tcPr>
          <w:p w14:paraId="28BBEFE3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Транзакция</w:t>
            </w:r>
          </w:p>
        </w:tc>
        <w:tc>
          <w:tcPr>
            <w:tcW w:w="6973" w:type="dxa"/>
          </w:tcPr>
          <w:p w14:paraId="4CEEADB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Согласованная операция сохранения данных, выполняемая полностью либо откатываемая.</w:t>
            </w:r>
          </w:p>
        </w:tc>
      </w:tr>
    </w:tbl>
    <w:p w14:paraId="18227E5E" w14:textId="77777777" w:rsidR="008D755D" w:rsidRDefault="00BB4483">
      <w:pPr>
        <w:pStyle w:val="1"/>
        <w:numPr>
          <w:ilvl w:val="0"/>
          <w:numId w:val="0"/>
        </w:numPr>
      </w:pPr>
      <w:bookmarkStart w:id="2" w:name="section3"/>
      <w:r>
        <w:lastRenderedPageBreak/>
        <w:t>2 Перечень сокращений</w:t>
      </w:r>
      <w:bookmarkEnd w:id="2"/>
    </w:p>
    <w:p w14:paraId="7E569876" w14:textId="77777777" w:rsidR="008D755D" w:rsidRDefault="00BB4483">
      <w:r>
        <w:t xml:space="preserve">В таблице 2 приведены </w:t>
      </w:r>
      <w:r>
        <w:t>сокращения, используемые в техническом задании.</w:t>
      </w:r>
    </w:p>
    <w:p w14:paraId="5B23EF89" w14:textId="77777777" w:rsidR="008D755D" w:rsidRDefault="00BB4483">
      <w:pPr>
        <w:keepNext/>
      </w:pPr>
      <w:r>
        <w:t>Таблица 2 – Перечень сокращений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65"/>
        <w:gridCol w:w="6973"/>
      </w:tblGrid>
      <w:tr w:rsidR="008D755D" w14:paraId="6AEC35D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665" w:type="dxa"/>
          </w:tcPr>
          <w:p w14:paraId="0CA9409A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rPr>
                <w:b/>
              </w:rPr>
              <w:t>Сокращение</w:t>
            </w:r>
          </w:p>
        </w:tc>
        <w:tc>
          <w:tcPr>
            <w:tcW w:w="6973" w:type="dxa"/>
          </w:tcPr>
          <w:p w14:paraId="542001A7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rPr>
                <w:b/>
              </w:rPr>
              <w:t>Расшифровка</w:t>
            </w:r>
          </w:p>
        </w:tc>
      </w:tr>
      <w:tr w:rsidR="008D755D" w14:paraId="76960A75" w14:textId="77777777">
        <w:trPr>
          <w:cantSplit/>
        </w:trPr>
        <w:tc>
          <w:tcPr>
            <w:tcW w:w="2665" w:type="dxa"/>
          </w:tcPr>
          <w:p w14:paraId="02DB4318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ТЗ</w:t>
            </w:r>
          </w:p>
        </w:tc>
        <w:tc>
          <w:tcPr>
            <w:tcW w:w="6973" w:type="dxa"/>
          </w:tcPr>
          <w:p w14:paraId="30A9A11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Техническое задание</w:t>
            </w:r>
          </w:p>
        </w:tc>
      </w:tr>
      <w:tr w:rsidR="008D755D" w14:paraId="4F9516B2" w14:textId="77777777">
        <w:trPr>
          <w:cantSplit/>
        </w:trPr>
        <w:tc>
          <w:tcPr>
            <w:tcW w:w="2665" w:type="dxa"/>
          </w:tcPr>
          <w:p w14:paraId="751C1B3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БД</w:t>
            </w:r>
          </w:p>
        </w:tc>
        <w:tc>
          <w:tcPr>
            <w:tcW w:w="6973" w:type="dxa"/>
          </w:tcPr>
          <w:p w14:paraId="524C2E32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База данных</w:t>
            </w:r>
          </w:p>
        </w:tc>
      </w:tr>
      <w:tr w:rsidR="008D755D" w14:paraId="6C6EA123" w14:textId="77777777">
        <w:trPr>
          <w:cantSplit/>
        </w:trPr>
        <w:tc>
          <w:tcPr>
            <w:tcW w:w="2665" w:type="dxa"/>
          </w:tcPr>
          <w:p w14:paraId="25947F0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СУБД</w:t>
            </w:r>
          </w:p>
        </w:tc>
        <w:tc>
          <w:tcPr>
            <w:tcW w:w="6973" w:type="dxa"/>
          </w:tcPr>
          <w:p w14:paraId="4CDA43FA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Система управления базами данных</w:t>
            </w:r>
          </w:p>
        </w:tc>
      </w:tr>
      <w:tr w:rsidR="008D755D" w14:paraId="64B12834" w14:textId="77777777">
        <w:trPr>
          <w:cantSplit/>
        </w:trPr>
        <w:tc>
          <w:tcPr>
            <w:tcW w:w="2665" w:type="dxa"/>
          </w:tcPr>
          <w:p w14:paraId="6B28BB5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БЖУ</w:t>
            </w:r>
          </w:p>
        </w:tc>
        <w:tc>
          <w:tcPr>
            <w:tcW w:w="6973" w:type="dxa"/>
          </w:tcPr>
          <w:p w14:paraId="14A6F928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Белки, жиры, углеводы</w:t>
            </w:r>
          </w:p>
        </w:tc>
      </w:tr>
      <w:tr w:rsidR="008D755D" w14:paraId="278791F6" w14:textId="77777777">
        <w:trPr>
          <w:cantSplit/>
        </w:trPr>
        <w:tc>
          <w:tcPr>
            <w:tcW w:w="2665" w:type="dxa"/>
          </w:tcPr>
          <w:p w14:paraId="7B604753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API</w:t>
            </w:r>
          </w:p>
        </w:tc>
        <w:tc>
          <w:tcPr>
            <w:tcW w:w="6973" w:type="dxa"/>
          </w:tcPr>
          <w:p w14:paraId="379D45B2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Программный интерфейс приложения</w:t>
            </w:r>
          </w:p>
        </w:tc>
      </w:tr>
      <w:tr w:rsidR="008D755D" w14:paraId="0173CA1E" w14:textId="77777777">
        <w:trPr>
          <w:cantSplit/>
        </w:trPr>
        <w:tc>
          <w:tcPr>
            <w:tcW w:w="2665" w:type="dxa"/>
          </w:tcPr>
          <w:p w14:paraId="16F74B1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REST</w:t>
            </w:r>
          </w:p>
        </w:tc>
        <w:tc>
          <w:tcPr>
            <w:tcW w:w="6973" w:type="dxa"/>
          </w:tcPr>
          <w:p w14:paraId="2809224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Архитектурный подход к взаимодействию с ресурсами API</w:t>
            </w:r>
          </w:p>
        </w:tc>
      </w:tr>
      <w:tr w:rsidR="008D755D" w14:paraId="212F23E1" w14:textId="77777777">
        <w:trPr>
          <w:cantSplit/>
        </w:trPr>
        <w:tc>
          <w:tcPr>
            <w:tcW w:w="2665" w:type="dxa"/>
          </w:tcPr>
          <w:p w14:paraId="521DA4B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HTTPS</w:t>
            </w:r>
          </w:p>
        </w:tc>
        <w:tc>
          <w:tcPr>
            <w:tcW w:w="6973" w:type="dxa"/>
          </w:tcPr>
          <w:p w14:paraId="56449C5B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Защищённый протокол передачи данных</w:t>
            </w:r>
          </w:p>
        </w:tc>
      </w:tr>
      <w:tr w:rsidR="008D755D" w14:paraId="74A5BA81" w14:textId="77777777">
        <w:trPr>
          <w:cantSplit/>
        </w:trPr>
        <w:tc>
          <w:tcPr>
            <w:tcW w:w="2665" w:type="dxa"/>
          </w:tcPr>
          <w:p w14:paraId="288039E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</w:t>
            </w:r>
          </w:p>
        </w:tc>
        <w:tc>
          <w:tcPr>
            <w:tcW w:w="6973" w:type="dxa"/>
          </w:tcPr>
          <w:p w14:paraId="5A39C0C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Функциональное требование</w:t>
            </w:r>
          </w:p>
        </w:tc>
      </w:tr>
      <w:tr w:rsidR="008D755D" w14:paraId="0BB89C5D" w14:textId="77777777">
        <w:trPr>
          <w:cantSplit/>
        </w:trPr>
        <w:tc>
          <w:tcPr>
            <w:tcW w:w="2665" w:type="dxa"/>
          </w:tcPr>
          <w:p w14:paraId="14F0DEC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NFR</w:t>
            </w:r>
          </w:p>
        </w:tc>
        <w:tc>
          <w:tcPr>
            <w:tcW w:w="6973" w:type="dxa"/>
          </w:tcPr>
          <w:p w14:paraId="779E3733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Нефункциональное требование</w:t>
            </w:r>
          </w:p>
        </w:tc>
      </w:tr>
      <w:tr w:rsidR="008D755D" w14:paraId="00D62CEA" w14:textId="77777777">
        <w:trPr>
          <w:cantSplit/>
        </w:trPr>
        <w:tc>
          <w:tcPr>
            <w:tcW w:w="2665" w:type="dxa"/>
          </w:tcPr>
          <w:p w14:paraId="44534093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CON</w:t>
            </w:r>
          </w:p>
        </w:tc>
        <w:tc>
          <w:tcPr>
            <w:tcW w:w="6973" w:type="dxa"/>
          </w:tcPr>
          <w:p w14:paraId="48E1285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Ограничение</w:t>
            </w:r>
          </w:p>
        </w:tc>
      </w:tr>
      <w:tr w:rsidR="008D755D" w14:paraId="40F05BDF" w14:textId="77777777">
        <w:trPr>
          <w:cantSplit/>
        </w:trPr>
        <w:tc>
          <w:tcPr>
            <w:tcW w:w="2665" w:type="dxa"/>
          </w:tcPr>
          <w:p w14:paraId="3385B82B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UC</w:t>
            </w:r>
          </w:p>
        </w:tc>
        <w:tc>
          <w:tcPr>
            <w:tcW w:w="6973" w:type="dxa"/>
          </w:tcPr>
          <w:p w14:paraId="2BF71514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Сценарий использования</w:t>
            </w:r>
          </w:p>
        </w:tc>
      </w:tr>
    </w:tbl>
    <w:p w14:paraId="600153A9" w14:textId="77777777" w:rsidR="008D755D" w:rsidRDefault="00BB4483">
      <w:pPr>
        <w:pStyle w:val="1"/>
        <w:numPr>
          <w:ilvl w:val="0"/>
          <w:numId w:val="0"/>
        </w:numPr>
      </w:pPr>
      <w:bookmarkStart w:id="3" w:name="section4"/>
      <w:r>
        <w:lastRenderedPageBreak/>
        <w:t>3 Общие сведения</w:t>
      </w:r>
      <w:bookmarkEnd w:id="3"/>
    </w:p>
    <w:p w14:paraId="2DF3743B" w14:textId="77777777" w:rsidR="008D755D" w:rsidRDefault="00BB4483">
      <w:r>
        <w:t xml:space="preserve">В данном разделе </w:t>
      </w:r>
      <w:r>
        <w:t>приведены наименование системы, основание разработки, сведения об исполнителе и порядок организации работ.</w:t>
      </w:r>
    </w:p>
    <w:p w14:paraId="6FBEBC3E" w14:textId="77777777" w:rsidR="008D755D" w:rsidRDefault="00BB4483">
      <w:pPr>
        <w:pStyle w:val="2"/>
        <w:numPr>
          <w:ilvl w:val="1"/>
          <w:numId w:val="0"/>
        </w:numPr>
      </w:pPr>
      <w:bookmarkStart w:id="4" w:name="section5"/>
      <w:r>
        <w:t>3.1 Наименование разработки</w:t>
      </w:r>
      <w:bookmarkEnd w:id="4"/>
    </w:p>
    <w:p w14:paraId="03489B4D" w14:textId="77777777" w:rsidR="008D755D" w:rsidRDefault="00BB4483">
      <w:r>
        <w:t>Полное наименование разработки — «Система составления расписания тренировок и питания». Далее по тексту используются обоз</w:t>
      </w:r>
      <w:r>
        <w:t>начения «система» и «веб-приложение».</w:t>
      </w:r>
    </w:p>
    <w:p w14:paraId="137A875B" w14:textId="77777777" w:rsidR="008D755D" w:rsidRDefault="00BB4483">
      <w:r>
        <w:t>Система включает пользовательскую часть, административную часть, сервер приложения и базу данных. Доступ к пользовательской и административной частям осуществляется через браузер.</w:t>
      </w:r>
    </w:p>
    <w:p w14:paraId="5EA7723E" w14:textId="77777777" w:rsidR="008D755D" w:rsidRDefault="00BB4483">
      <w:pPr>
        <w:pStyle w:val="2"/>
        <w:numPr>
          <w:ilvl w:val="1"/>
          <w:numId w:val="0"/>
        </w:numPr>
      </w:pPr>
      <w:bookmarkStart w:id="5" w:name="section6"/>
      <w:r>
        <w:t>3.2 Основания для разработки</w:t>
      </w:r>
      <w:bookmarkEnd w:id="5"/>
    </w:p>
    <w:p w14:paraId="58D6B09A" w14:textId="77777777" w:rsidR="008D755D" w:rsidRDefault="00BB4483">
      <w:r>
        <w:t>Основание</w:t>
      </w:r>
      <w:r>
        <w:t>м для разработки является учебный проект по теме составления расписания и упражнений для тренировок, а также питания. Требования предметной области определены в предоставленном документе «</w:t>
      </w:r>
      <w:proofErr w:type="spellStart"/>
      <w:r>
        <w:t>Первичный_анализ</w:t>
      </w:r>
      <w:proofErr w:type="spellEnd"/>
      <w:r>
        <w:t>(1).</w:t>
      </w:r>
      <w:proofErr w:type="spellStart"/>
      <w:r>
        <w:t>docx</w:t>
      </w:r>
      <w:proofErr w:type="spellEnd"/>
      <w:r>
        <w:t>».</w:t>
      </w:r>
    </w:p>
    <w:p w14:paraId="3F41FC5B" w14:textId="77777777" w:rsidR="008D755D" w:rsidRDefault="00BB4483">
      <w:r>
        <w:t>Структура технического задания принята по</w:t>
      </w:r>
      <w:r>
        <w:t xml:space="preserve"> предоставленному образцу. Указанные в образце методические документы могут использоваться в объёме, установленном преподавателем; данное ТЗ не утверждает соответствие неподтверждённым дополнительным требованиям.</w:t>
      </w:r>
    </w:p>
    <w:p w14:paraId="617B04ED" w14:textId="77777777" w:rsidR="008D755D" w:rsidRDefault="00BB4483">
      <w:r>
        <w:t>При уточнении требований используются согла</w:t>
      </w:r>
      <w:r>
        <w:t>сованные документы классификации, сценариев использования и анализа полноты и непротиворечивости.</w:t>
      </w:r>
    </w:p>
    <w:p w14:paraId="4778D815" w14:textId="77777777" w:rsidR="008D755D" w:rsidRDefault="00BB4483">
      <w:pPr>
        <w:pStyle w:val="2"/>
        <w:numPr>
          <w:ilvl w:val="1"/>
          <w:numId w:val="0"/>
        </w:numPr>
      </w:pPr>
      <w:bookmarkStart w:id="6" w:name="section7"/>
      <w:r>
        <w:t>3.3 Сведения об участниках разработки</w:t>
      </w:r>
      <w:bookmarkEnd w:id="6"/>
    </w:p>
    <w:p w14:paraId="02066B42" w14:textId="77777777" w:rsidR="008D755D" w:rsidRDefault="00BB4483">
      <w:r>
        <w:t>Исполнитель учебного проекта — Верещагин В. И. Исполнитель анализирует требования, проектирует интерфейс и данные, разра</w:t>
      </w:r>
      <w:r>
        <w:t>батывает веб-приложение, выполняет испытания и оформляет документацию.</w:t>
      </w:r>
    </w:p>
    <w:p w14:paraId="4B4D7D58" w14:textId="77777777" w:rsidR="008D755D" w:rsidRDefault="00BB4483">
      <w:r>
        <w:t>Проверку и согласование учебного проекта выполняет преподаватель в соответствии с учебным заданием. Фамилия преподавателя и учебная группа уточняются по действующим документам исполните</w:t>
      </w:r>
      <w:r>
        <w:t>ля.</w:t>
      </w:r>
    </w:p>
    <w:p w14:paraId="76CE85EA" w14:textId="77777777" w:rsidR="008D755D" w:rsidRDefault="00BB4483">
      <w:r>
        <w:t>Основные заинтересованные стороны системы: пользователь (StH-01) и администратор (StH-02). Внешний платёжный сервис участвует в оплате подписки и не является пользовательской ролью приложения.</w:t>
      </w:r>
    </w:p>
    <w:p w14:paraId="6BF456E5" w14:textId="77777777" w:rsidR="008D755D" w:rsidRDefault="00BB4483">
      <w:pPr>
        <w:pStyle w:val="2"/>
        <w:numPr>
          <w:ilvl w:val="1"/>
          <w:numId w:val="0"/>
        </w:numPr>
      </w:pPr>
      <w:bookmarkStart w:id="7" w:name="section8"/>
      <w:r>
        <w:lastRenderedPageBreak/>
        <w:t>3.4 Сроки разработки</w:t>
      </w:r>
      <w:bookmarkEnd w:id="7"/>
    </w:p>
    <w:p w14:paraId="17B676D2" w14:textId="77777777" w:rsidR="008D755D" w:rsidRDefault="00BB4483">
      <w:r>
        <w:t xml:space="preserve">Календарные сроки начала и завершения </w:t>
      </w:r>
      <w:r>
        <w:t>разработки устанавливаются учебным графиком. В первичном анализе точные даты отсутствуют; даты чужого проекта не используются.</w:t>
      </w:r>
    </w:p>
    <w:p w14:paraId="4DF911DB" w14:textId="77777777" w:rsidR="008D755D" w:rsidRDefault="00BB4483">
      <w:r>
        <w:t xml:space="preserve">Последовательность этапов и результаты каждого этапа приведены в разделе 7. Сроки отдельных этапов уточняются после согласования </w:t>
      </w:r>
      <w:r>
        <w:t>правил формирования планов и выбора платёжного сервиса.</w:t>
      </w:r>
    </w:p>
    <w:p w14:paraId="672EE7E8" w14:textId="77777777" w:rsidR="008D755D" w:rsidRDefault="00BB4483">
      <w:pPr>
        <w:pStyle w:val="2"/>
        <w:numPr>
          <w:ilvl w:val="1"/>
          <w:numId w:val="0"/>
        </w:numPr>
      </w:pPr>
      <w:bookmarkStart w:id="8" w:name="section9"/>
      <w:r>
        <w:t>3.5 Источники и порядок финансирования работ</w:t>
      </w:r>
      <w:bookmarkEnd w:id="8"/>
    </w:p>
    <w:p w14:paraId="0D8397F6" w14:textId="77777777" w:rsidR="008D755D" w:rsidRDefault="00BB4483">
      <w:r>
        <w:t xml:space="preserve">Разработка выполняется в рамках учебного проекта без выделенного финансирования. Исполнитель использует доступное оборудование и программные </w:t>
      </w:r>
      <w:r>
        <w:t>средства, допускающие применение в учебной работе.</w:t>
      </w:r>
    </w:p>
    <w:p w14:paraId="0C696255" w14:textId="77777777" w:rsidR="008D755D" w:rsidRDefault="00BB4483">
      <w:r>
        <w:t>Работа подписки демонстрируется в тестовом режиме внешнего платёжного сервиса. Оплата хостинга, коммерческих сервисов и проведение реальных платежей согласуются отдельно и не предполагаются для обязательно</w:t>
      </w:r>
      <w:r>
        <w:t>й учебной демонстрации.</w:t>
      </w:r>
    </w:p>
    <w:p w14:paraId="41EDFF91" w14:textId="77777777" w:rsidR="008D755D" w:rsidRDefault="00BB4483">
      <w:pPr>
        <w:pStyle w:val="1"/>
        <w:numPr>
          <w:ilvl w:val="0"/>
          <w:numId w:val="0"/>
        </w:numPr>
      </w:pPr>
      <w:bookmarkStart w:id="9" w:name="section10"/>
      <w:r>
        <w:lastRenderedPageBreak/>
        <w:t>4 Цели и назначение создания системы</w:t>
      </w:r>
      <w:bookmarkEnd w:id="9"/>
    </w:p>
    <w:p w14:paraId="6272295A" w14:textId="77777777" w:rsidR="008D755D" w:rsidRDefault="00BB4483">
      <w:r>
        <w:t>Система создаётся для объединения планирования тренировок и контроля питания в одном веб-приложении. Цели и назначение определяются потребностями пользователя и администратора, приведёнными в пер</w:t>
      </w:r>
      <w:r>
        <w:t>вичном анализе.</w:t>
      </w:r>
    </w:p>
    <w:p w14:paraId="50A94D11" w14:textId="77777777" w:rsidR="008D755D" w:rsidRDefault="00BB4483">
      <w:pPr>
        <w:pStyle w:val="2"/>
        <w:numPr>
          <w:ilvl w:val="1"/>
          <w:numId w:val="0"/>
        </w:numPr>
      </w:pPr>
      <w:bookmarkStart w:id="10" w:name="section11"/>
      <w:r>
        <w:t>4.1 Цели создания системы</w:t>
      </w:r>
      <w:bookmarkEnd w:id="10"/>
    </w:p>
    <w:p w14:paraId="09FE6A2F" w14:textId="77777777" w:rsidR="008D755D" w:rsidRDefault="00BB4483">
      <w:r>
        <w:t>Цель разработки — предоставить пользователю единое средство формирования и корректировки индивидуального расписания тренировок, а также ведения питания и расчёта калорийности по подписке.</w:t>
      </w:r>
    </w:p>
    <w:p w14:paraId="003C3ADC" w14:textId="77777777" w:rsidR="008D755D" w:rsidRDefault="00BB4483">
      <w:r>
        <w:t>Для достижения цели необхо</w:t>
      </w:r>
      <w:r>
        <w:t>димо решить следующие задачи:</w:t>
      </w:r>
    </w:p>
    <w:p w14:paraId="21AABCBA" w14:textId="77777777" w:rsidR="008D755D" w:rsidRDefault="00BB4483">
      <w:pPr>
        <w:pStyle w:val="a0"/>
      </w:pPr>
      <w:r>
        <w:t>проанализировать процессы выбора тренировочной цели, подбора упражнений, распределения занятий и учёта питания;</w:t>
      </w:r>
    </w:p>
    <w:p w14:paraId="2E16E4E5" w14:textId="77777777" w:rsidR="008D755D" w:rsidRDefault="00BB4483">
      <w:pPr>
        <w:pStyle w:val="a0"/>
      </w:pPr>
      <w:r>
        <w:t>формализовать роли, требования, сценарии, ограничения и критерии проверки;</w:t>
      </w:r>
    </w:p>
    <w:p w14:paraId="3F57E555" w14:textId="77777777" w:rsidR="008D755D" w:rsidRDefault="00BB4483">
      <w:pPr>
        <w:pStyle w:val="a0"/>
      </w:pPr>
      <w:r>
        <w:t>спроектировать веб-интерфейс, структуру</w:t>
      </w:r>
      <w:r>
        <w:t xml:space="preserve"> данных и взаимодействие с платёжным сервисом;</w:t>
      </w:r>
    </w:p>
    <w:p w14:paraId="2A05B3F0" w14:textId="77777777" w:rsidR="008D755D" w:rsidRDefault="00BB4483">
      <w:pPr>
        <w:pStyle w:val="a0"/>
      </w:pPr>
      <w:r>
        <w:t>реализовать регистрацию, профиль, формирование и просмотр тренировочного плана;</w:t>
      </w:r>
    </w:p>
    <w:p w14:paraId="37D4D1A9" w14:textId="77777777" w:rsidR="008D755D" w:rsidRDefault="00BB4483">
      <w:pPr>
        <w:pStyle w:val="a0"/>
      </w:pPr>
      <w:r>
        <w:t>обеспечить корректировку упражнений, перенос занятий, отметку выполнения и хранение истории;</w:t>
      </w:r>
    </w:p>
    <w:p w14:paraId="7A7C0134" w14:textId="77777777" w:rsidR="008D755D" w:rsidRDefault="00BB4483">
      <w:pPr>
        <w:pStyle w:val="a0"/>
      </w:pPr>
      <w:r>
        <w:t>реализовать оформление подписки, фор</w:t>
      </w:r>
      <w:r>
        <w:t>мирование рациона и дневник калорий;</w:t>
      </w:r>
    </w:p>
    <w:p w14:paraId="02472CAB" w14:textId="77777777" w:rsidR="008D755D" w:rsidRDefault="00BB4483">
      <w:pPr>
        <w:pStyle w:val="a0"/>
      </w:pPr>
      <w:r>
        <w:t>предоставить администратору справочники, правила формирования и управление тарифами;</w:t>
      </w:r>
    </w:p>
    <w:p w14:paraId="7F894A80" w14:textId="77777777" w:rsidR="008D755D" w:rsidRDefault="00BB4483">
      <w:pPr>
        <w:pStyle w:val="a0"/>
      </w:pPr>
      <w:r>
        <w:t>проверить расчёты, сохранность данных, разграничение доступа и обработку ошибок.</w:t>
      </w:r>
    </w:p>
    <w:p w14:paraId="50FBFB0D" w14:textId="77777777" w:rsidR="008D755D" w:rsidRDefault="00BB4483">
      <w:pPr>
        <w:pStyle w:val="2"/>
        <w:numPr>
          <w:ilvl w:val="1"/>
          <w:numId w:val="0"/>
        </w:numPr>
      </w:pPr>
      <w:bookmarkStart w:id="11" w:name="section12"/>
      <w:r>
        <w:t>4.2 Назначение системы</w:t>
      </w:r>
      <w:bookmarkEnd w:id="11"/>
    </w:p>
    <w:p w14:paraId="6DDAF783" w14:textId="77777777" w:rsidR="008D755D" w:rsidRDefault="00BB4483">
      <w:r>
        <w:t>Назначение системы рассматрива</w:t>
      </w:r>
      <w:r>
        <w:t>ется с функциональной и эксплуатационной точек зрения. Состав обязательных функций приведён в подразделе 6.4; ограничения — в подразделе 6.6.13.</w:t>
      </w:r>
    </w:p>
    <w:p w14:paraId="04565BF9" w14:textId="77777777" w:rsidR="008D755D" w:rsidRDefault="00BB4483">
      <w:pPr>
        <w:pStyle w:val="3"/>
        <w:numPr>
          <w:ilvl w:val="2"/>
          <w:numId w:val="0"/>
        </w:numPr>
      </w:pPr>
      <w:bookmarkStart w:id="12" w:name="section13"/>
      <w:r>
        <w:t>4.2.1 Функциональное назначение</w:t>
      </w:r>
      <w:bookmarkEnd w:id="12"/>
    </w:p>
    <w:p w14:paraId="00130AD8" w14:textId="77777777" w:rsidR="008D755D" w:rsidRDefault="00BB4483">
      <w:r>
        <w:t>Система автоматизирует создание плана тренировок на основании цели, возраста, р</w:t>
      </w:r>
      <w:r>
        <w:t>оста, веса и уровня подготовки. Пользователь выбирает дни и время занятий, получает расписание, просматривает упражнения и корректирует параметры доступных тренировок.</w:t>
      </w:r>
    </w:p>
    <w:p w14:paraId="7593BA76" w14:textId="77777777" w:rsidR="008D755D" w:rsidRDefault="00BB4483">
      <w:r>
        <w:lastRenderedPageBreak/>
        <w:t>Выполненные занятия сохраняются в истории. Пользователь может просматривать тренировки з</w:t>
      </w:r>
      <w:r>
        <w:t>а выбранный период. Изменение профиля приводит к предложению пересчитать будущие рекомендации с подтверждением пользователя.</w:t>
      </w:r>
    </w:p>
    <w:p w14:paraId="3F653156" w14:textId="77777777" w:rsidR="008D755D" w:rsidRDefault="00BB4483">
      <w:r>
        <w:t>После оформления активной подписки пользователь получает рацион, добавляет съеденные продукты, рассчитывает калорийность порций и с</w:t>
      </w:r>
      <w:r>
        <w:t>уточное потребление. Администратор поддерживает упражнения, продукты, цели, правила, тарифы и сведения о пользователях.</w:t>
      </w:r>
    </w:p>
    <w:p w14:paraId="28228A15" w14:textId="77777777" w:rsidR="008D755D" w:rsidRDefault="00BB4483">
      <w:pPr>
        <w:pStyle w:val="3"/>
        <w:numPr>
          <w:ilvl w:val="2"/>
          <w:numId w:val="0"/>
        </w:numPr>
      </w:pPr>
      <w:bookmarkStart w:id="13" w:name="section14"/>
      <w:r>
        <w:t>4.2.2 Эксплуатационное назначение</w:t>
      </w:r>
      <w:bookmarkEnd w:id="13"/>
    </w:p>
    <w:p w14:paraId="5018194D" w14:textId="77777777" w:rsidR="008D755D" w:rsidRDefault="00BB4483">
      <w:r>
        <w:t>Система предназначена для самостоятельного использования через веб-браузер на компьютере или ноутбуке.</w:t>
      </w:r>
      <w:r>
        <w:t xml:space="preserve"> Пользователь работает с личными данными, администратор — с разрешёнными справочниками и настройками.</w:t>
      </w:r>
    </w:p>
    <w:p w14:paraId="478F785D" w14:textId="77777777" w:rsidR="008D755D" w:rsidRDefault="00BB4483">
      <w:r>
        <w:t>Эксплуатация предполагает доступ к серверу приложения. Установка отдельного клиентского приложения не требуется. Учебный экземпляр может размещаться на ко</w:t>
      </w:r>
      <w:r>
        <w:t>мпьютере исполнителя или сервере, доступном участникам демонстрации.</w:t>
      </w:r>
    </w:p>
    <w:p w14:paraId="66095602" w14:textId="77777777" w:rsidR="008D755D" w:rsidRDefault="00BB4483">
      <w:r>
        <w:t>Веб-приложение объединяет расписание и историю в одном хранилище, уменьшая количество повторного ввода данных. Оно не заменяет медицинскую консультацию и не гарантирует достижение определ</w:t>
      </w:r>
      <w:r>
        <w:t>ённого спортивного результата.</w:t>
      </w:r>
    </w:p>
    <w:p w14:paraId="0F357CD8" w14:textId="77777777" w:rsidR="008D755D" w:rsidRDefault="00BB4483">
      <w:pPr>
        <w:pStyle w:val="1"/>
        <w:numPr>
          <w:ilvl w:val="0"/>
          <w:numId w:val="0"/>
        </w:numPr>
      </w:pPr>
      <w:bookmarkStart w:id="14" w:name="section15"/>
      <w:r>
        <w:lastRenderedPageBreak/>
        <w:t>5 Характеристика объекта автоматизации</w:t>
      </w:r>
      <w:bookmarkEnd w:id="14"/>
    </w:p>
    <w:p w14:paraId="12033673" w14:textId="77777777" w:rsidR="008D755D" w:rsidRDefault="00BB4483">
      <w:r>
        <w:t xml:space="preserve">Объект автоматизации — личное планирование тренировок и питания. При ручном подходе пользователь самостоятельно подбирает упражнения, определяет параметры нагрузки, </w:t>
      </w:r>
      <w:r>
        <w:t>распределяет занятия по дням и рассчитывает калорийность в разных приложениях или таблицах.</w:t>
      </w:r>
    </w:p>
    <w:p w14:paraId="204C944C" w14:textId="77777777" w:rsidR="008D755D" w:rsidRDefault="00BB4483">
      <w:r>
        <w:t>Разрозненность данных затрудняет корректировку расписания и сопоставление запланированных и выполненных занятий. Ручной расчёт порций и суточной калорийности увелич</w:t>
      </w:r>
      <w:r>
        <w:t>ивает вероятность ошибок.</w:t>
      </w:r>
    </w:p>
    <w:p w14:paraId="34E1FC21" w14:textId="77777777" w:rsidR="008D755D" w:rsidRDefault="00BB4483">
      <w:r>
        <w:t>В рамках проекта автоматизируются следующие процессы:</w:t>
      </w:r>
    </w:p>
    <w:p w14:paraId="5C9253A1" w14:textId="77777777" w:rsidR="008D755D" w:rsidRDefault="00BB4483">
      <w:pPr>
        <w:pStyle w:val="a0"/>
      </w:pPr>
      <w:r>
        <w:t>регистрация и ведение профиля пользователя;</w:t>
      </w:r>
    </w:p>
    <w:p w14:paraId="749F38ED" w14:textId="77777777" w:rsidR="008D755D" w:rsidRDefault="00BB4483">
      <w:pPr>
        <w:pStyle w:val="a0"/>
      </w:pPr>
      <w:r>
        <w:t>выбор тренировочной цели и предпочтительных дней занятий;</w:t>
      </w:r>
    </w:p>
    <w:p w14:paraId="1B57DC74" w14:textId="77777777" w:rsidR="008D755D" w:rsidRDefault="00BB4483">
      <w:pPr>
        <w:pStyle w:val="a0"/>
      </w:pPr>
      <w:r>
        <w:t>подбор упражнений и параметров нагрузки по настроенным правилам;</w:t>
      </w:r>
    </w:p>
    <w:p w14:paraId="14B10777" w14:textId="77777777" w:rsidR="008D755D" w:rsidRDefault="00BB4483">
      <w:pPr>
        <w:pStyle w:val="a0"/>
      </w:pPr>
      <w:r>
        <w:t>формирова</w:t>
      </w:r>
      <w:r>
        <w:t>ние, просмотр и изменение расписания;</w:t>
      </w:r>
    </w:p>
    <w:p w14:paraId="667811FB" w14:textId="77777777" w:rsidR="008D755D" w:rsidRDefault="00BB4483">
      <w:pPr>
        <w:pStyle w:val="a0"/>
      </w:pPr>
      <w:r>
        <w:t>фиксация выполнения и ведение истории тренировок;</w:t>
      </w:r>
    </w:p>
    <w:p w14:paraId="2756BB67" w14:textId="77777777" w:rsidR="008D755D" w:rsidRDefault="00BB4483">
      <w:pPr>
        <w:pStyle w:val="a0"/>
      </w:pPr>
      <w:r>
        <w:t>оформление и проверка подписки;</w:t>
      </w:r>
    </w:p>
    <w:p w14:paraId="45602380" w14:textId="77777777" w:rsidR="008D755D" w:rsidRDefault="00BB4483">
      <w:pPr>
        <w:pStyle w:val="a0"/>
      </w:pPr>
      <w:r>
        <w:t>составление рациона и учёт фактического питания;</w:t>
      </w:r>
    </w:p>
    <w:p w14:paraId="143ED17A" w14:textId="77777777" w:rsidR="008D755D" w:rsidRDefault="00BB4483">
      <w:pPr>
        <w:pStyle w:val="a0"/>
      </w:pPr>
      <w:r>
        <w:t>ведение справочников и правил администратором.</w:t>
      </w:r>
    </w:p>
    <w:p w14:paraId="48F6DEFB" w14:textId="77777777" w:rsidR="008D755D" w:rsidRDefault="00BB4483">
      <w:r>
        <w:t>Исходные данные вводятся пользователем л</w:t>
      </w:r>
      <w:r>
        <w:t>ибо формируются администратором. Платёжные операции выполняются внешним сервисом. В обязательную версию не входят медицинские обследования, назначение лечения и автоматическое подключение внешних баз продуктов.</w:t>
      </w:r>
    </w:p>
    <w:p w14:paraId="41D51CB9" w14:textId="77777777" w:rsidR="008D755D" w:rsidRDefault="00BB4483">
      <w:r>
        <w:t>Основные риски: ошибочные значения профиля, н</w:t>
      </w:r>
      <w:r>
        <w:t>едостаточно определённые правила формирования, неверные сведения о калорийности, сбои оплаты, потеря истории и доступ к чужим данным. Система должна проверять ввод, сохранять результаты операций и разграничивать права.</w:t>
      </w:r>
    </w:p>
    <w:p w14:paraId="27BBC15F" w14:textId="77777777" w:rsidR="008D755D" w:rsidRDefault="00BB4483">
      <w:pPr>
        <w:pStyle w:val="1"/>
        <w:numPr>
          <w:ilvl w:val="0"/>
          <w:numId w:val="0"/>
        </w:numPr>
      </w:pPr>
      <w:bookmarkStart w:id="15" w:name="section16"/>
      <w:r>
        <w:lastRenderedPageBreak/>
        <w:t>6 Требования к автоматизированной сис</w:t>
      </w:r>
      <w:r>
        <w:t>теме</w:t>
      </w:r>
      <w:bookmarkEnd w:id="15"/>
    </w:p>
    <w:p w14:paraId="68F61D05" w14:textId="77777777" w:rsidR="008D755D" w:rsidRDefault="00BB4483">
      <w:r>
        <w:t>Раздел устанавливает требования к архитектуре, принципу работы, веб-интерфейсу, функциям, видам обеспечения и техническим характеристикам системы. Требования применяются совместно: выполнение пользовательской операции включает проверку входных данных,</w:t>
      </w:r>
      <w:r>
        <w:t xml:space="preserve"> прав и сохранение результата.</w:t>
      </w:r>
    </w:p>
    <w:p w14:paraId="44C43BE8" w14:textId="77777777" w:rsidR="008D755D" w:rsidRDefault="00BB4483">
      <w:r>
        <w:t>Основные функциональные требования имеют идентификаторы FR, требования к качеству — NFR, ограничения — CON. Детальные источники, обоснования и приоритеты приведены в отдельном документе классификации.</w:t>
      </w:r>
    </w:p>
    <w:p w14:paraId="373B0D1F" w14:textId="77777777" w:rsidR="008D755D" w:rsidRDefault="00BB4483">
      <w:pPr>
        <w:pStyle w:val="2"/>
        <w:numPr>
          <w:ilvl w:val="1"/>
          <w:numId w:val="0"/>
        </w:numPr>
      </w:pPr>
      <w:bookmarkStart w:id="16" w:name="section17"/>
      <w:r>
        <w:t>6.1 Требования к структу</w:t>
      </w:r>
      <w:r>
        <w:t>ре системы в целом</w:t>
      </w:r>
      <w:bookmarkEnd w:id="16"/>
    </w:p>
    <w:p w14:paraId="6F732FEE" w14:textId="77777777" w:rsidR="008D755D" w:rsidRDefault="00BB4483">
      <w:r>
        <w:t>Система должна строиться по клиент-серверной архитектуре и включать следующие компоненты:</w:t>
      </w:r>
    </w:p>
    <w:p w14:paraId="3102BD37" w14:textId="77777777" w:rsidR="008D755D" w:rsidRDefault="00BB4483">
      <w:pPr>
        <w:pStyle w:val="a0"/>
      </w:pPr>
      <w:r>
        <w:t>веб-клиент на HTML, CSS и JavaScript: формы, навигация, расписание, карточки тренировок, питание и подписка;</w:t>
      </w:r>
    </w:p>
    <w:p w14:paraId="5121B548" w14:textId="77777777" w:rsidR="008D755D" w:rsidRDefault="00BB4483">
      <w:pPr>
        <w:pStyle w:val="a0"/>
      </w:pPr>
      <w:r>
        <w:t xml:space="preserve">сервер приложения на Python и </w:t>
      </w:r>
      <w:proofErr w:type="spellStart"/>
      <w:r>
        <w:t>Flask</w:t>
      </w:r>
      <w:proofErr w:type="spellEnd"/>
      <w:r>
        <w:t>: а</w:t>
      </w:r>
      <w:r>
        <w:t>утентификация, контроль прав, валидация, формирование планов, расчёты и обработка оплаты;</w:t>
      </w:r>
    </w:p>
    <w:p w14:paraId="15345DE1" w14:textId="77777777" w:rsidR="008D755D" w:rsidRDefault="00BB4483">
      <w:pPr>
        <w:pStyle w:val="a0"/>
      </w:pPr>
      <w:r>
        <w:t xml:space="preserve">база </w:t>
      </w:r>
      <w:proofErr w:type="spellStart"/>
      <w:r>
        <w:t>SQLite</w:t>
      </w:r>
      <w:proofErr w:type="spellEnd"/>
      <w:r>
        <w:t>: профили, справочники, правила, планы, история, заказы и подписки;</w:t>
      </w:r>
    </w:p>
    <w:p w14:paraId="15024899" w14:textId="77777777" w:rsidR="008D755D" w:rsidRDefault="00BB4483">
      <w:pPr>
        <w:pStyle w:val="a0"/>
      </w:pPr>
      <w:r>
        <w:t>административный интерфейс: управление справочниками, правилами, тарифами и учётными за</w:t>
      </w:r>
      <w:r>
        <w:t>писями;</w:t>
      </w:r>
    </w:p>
    <w:p w14:paraId="13A7D07B" w14:textId="77777777" w:rsidR="008D755D" w:rsidRDefault="00BB4483">
      <w:pPr>
        <w:pStyle w:val="a0"/>
      </w:pPr>
      <w:r>
        <w:t>интеграционный модуль платёжного сервиса: создание заказа и проверка подтверждения оплаты.</w:t>
      </w:r>
    </w:p>
    <w:p w14:paraId="27F5A952" w14:textId="77777777" w:rsidR="008D755D" w:rsidRDefault="00BB4483">
      <w:r>
        <w:t>Взаимодействие клиента с сервером выполняется через HTTP API; в эксплуатационном размещении используется HTTPS. Ответы API должны содержать результат операци</w:t>
      </w:r>
      <w:r>
        <w:t>и либо сообщение об ошибке, пригодное для отображения пользователю.</w:t>
      </w:r>
    </w:p>
    <w:p w14:paraId="166D6FD4" w14:textId="77777777" w:rsidR="008D755D" w:rsidRDefault="00BB4483">
      <w:r>
        <w:t>Клиент не должен принимать окончательное решение о праве доступа или успешности оплаты. Проверки выполняются сервером при каждом защищённом запросе. Браузер не получает прямой доступ к фай</w:t>
      </w:r>
      <w:r>
        <w:t>лу базы данных.</w:t>
      </w:r>
    </w:p>
    <w:p w14:paraId="7F67E4F7" w14:textId="77777777" w:rsidR="008D755D" w:rsidRDefault="00BB4483">
      <w:r>
        <w:t>Основные компоненты могут размещаться на одном учебном сервере. Сервер должен отделять пользовательские операции, административные операции и обработку уведомлений платёжного сервиса. Сбой внешней оплаты не должен лишать пользователя возмож</w:t>
      </w:r>
      <w:r>
        <w:t>ности работать с бесплатным расписанием.</w:t>
      </w:r>
    </w:p>
    <w:p w14:paraId="4FC7C679" w14:textId="77777777" w:rsidR="008D755D" w:rsidRDefault="00BB4483">
      <w:pPr>
        <w:pStyle w:val="3"/>
        <w:numPr>
          <w:ilvl w:val="2"/>
          <w:numId w:val="0"/>
        </w:numPr>
      </w:pPr>
      <w:bookmarkStart w:id="17" w:name="section18"/>
      <w:r>
        <w:lastRenderedPageBreak/>
        <w:t>6.1.1 Требования к перспективам развития</w:t>
      </w:r>
      <w:bookmarkEnd w:id="17"/>
    </w:p>
    <w:p w14:paraId="3E15FBC7" w14:textId="77777777" w:rsidR="008D755D" w:rsidRDefault="00BB4483">
      <w:r>
        <w:t xml:space="preserve">Архитектура должна позволять расширение справочников упражнений и продуктов, целей и правил без изменения уже сохранённой истории. Для правил </w:t>
      </w:r>
      <w:r>
        <w:t>предусматривается фиксация версии, использованной при формировании плана.</w:t>
      </w:r>
    </w:p>
    <w:p w14:paraId="6C68E9BE" w14:textId="77777777" w:rsidR="008D755D" w:rsidRDefault="00BB4483">
      <w:r>
        <w:t>Возможные направления дальнейшего развития:</w:t>
      </w:r>
    </w:p>
    <w:p w14:paraId="0FDBFFCF" w14:textId="77777777" w:rsidR="008D755D" w:rsidRDefault="00BB4483">
      <w:pPr>
        <w:pStyle w:val="a0"/>
      </w:pPr>
      <w:r>
        <w:t>подключение внешних источников сведений о продуктах;</w:t>
      </w:r>
    </w:p>
    <w:p w14:paraId="05F15D54" w14:textId="77777777" w:rsidR="008D755D" w:rsidRDefault="00BB4483">
      <w:pPr>
        <w:pStyle w:val="a0"/>
      </w:pPr>
      <w:r>
        <w:t>расширение фильтров, поиска и аналитики тренировок;</w:t>
      </w:r>
    </w:p>
    <w:p w14:paraId="17960AAD" w14:textId="77777777" w:rsidR="008D755D" w:rsidRDefault="00BB4483">
      <w:pPr>
        <w:pStyle w:val="a0"/>
      </w:pPr>
      <w:r>
        <w:t>добавление пользовательских предп</w:t>
      </w:r>
      <w:r>
        <w:t>очтений и ограничений питания после уточнения требований;</w:t>
      </w:r>
    </w:p>
    <w:p w14:paraId="72245A4C" w14:textId="77777777" w:rsidR="008D755D" w:rsidRDefault="00BB4483">
      <w:pPr>
        <w:pStyle w:val="a0"/>
      </w:pPr>
      <w:r>
        <w:t>переход на серверную СУБД при увеличении количества пользователей;</w:t>
      </w:r>
    </w:p>
    <w:p w14:paraId="77A91270" w14:textId="77777777" w:rsidR="008D755D" w:rsidRDefault="00BB4483">
      <w:pPr>
        <w:pStyle w:val="a0"/>
      </w:pPr>
      <w:r>
        <w:t>подключение дополнительных платёжных провайдеров.</w:t>
      </w:r>
    </w:p>
    <w:p w14:paraId="2C354435" w14:textId="77777777" w:rsidR="008D755D" w:rsidRDefault="00BB4483">
      <w:r>
        <w:t>Перечисленные направления не входят в обязательный объём текущей версии. Они реал</w:t>
      </w:r>
      <w:r>
        <w:t>изуются только после включения в согласованный перечень требований.</w:t>
      </w:r>
    </w:p>
    <w:p w14:paraId="12865FED" w14:textId="77777777" w:rsidR="008D755D" w:rsidRDefault="00BB4483">
      <w:pPr>
        <w:pStyle w:val="2"/>
        <w:numPr>
          <w:ilvl w:val="1"/>
          <w:numId w:val="0"/>
        </w:numPr>
      </w:pPr>
      <w:bookmarkStart w:id="18" w:name="section19"/>
      <w:r>
        <w:t>6.2 Принцип работы программы</w:t>
      </w:r>
      <w:bookmarkEnd w:id="18"/>
    </w:p>
    <w:p w14:paraId="481AC331" w14:textId="77777777" w:rsidR="008D755D" w:rsidRDefault="00BB4483">
      <w:r>
        <w:t>Основной порядок работы пользователя с тренировками:</w:t>
      </w:r>
    </w:p>
    <w:p w14:paraId="45BEFC34" w14:textId="77777777" w:rsidR="008D755D" w:rsidRDefault="00BB4483">
      <w:pPr>
        <w:pStyle w:val="a0"/>
      </w:pPr>
      <w:r>
        <w:t>пользователь регистрируется или входит по электронной почте и паролю;</w:t>
      </w:r>
    </w:p>
    <w:p w14:paraId="4ADE22B8" w14:textId="77777777" w:rsidR="008D755D" w:rsidRDefault="00BB4483">
      <w:pPr>
        <w:pStyle w:val="a0"/>
      </w:pPr>
      <w:r>
        <w:t xml:space="preserve">заполняет имя, возраст, рост, вес и </w:t>
      </w:r>
      <w:r>
        <w:t>уровень подготовки;</w:t>
      </w:r>
    </w:p>
    <w:p w14:paraId="46E6BFCA" w14:textId="77777777" w:rsidR="008D755D" w:rsidRDefault="00BB4483">
      <w:pPr>
        <w:pStyle w:val="a0"/>
      </w:pPr>
      <w:r>
        <w:t xml:space="preserve">выбирает цель: </w:t>
      </w:r>
      <w:proofErr w:type="spellStart"/>
      <w:r>
        <w:t>кардио</w:t>
      </w:r>
      <w:proofErr w:type="spellEnd"/>
      <w:r>
        <w:t>, набор мышечной массы, снижение веса или развитие выносливости;</w:t>
      </w:r>
    </w:p>
    <w:p w14:paraId="1D588525" w14:textId="77777777" w:rsidR="008D755D" w:rsidRDefault="00BB4483">
      <w:pPr>
        <w:pStyle w:val="a0"/>
      </w:pPr>
      <w:r>
        <w:t>задаёт дни недели и время занятий;</w:t>
      </w:r>
    </w:p>
    <w:p w14:paraId="67F8B155" w14:textId="77777777" w:rsidR="008D755D" w:rsidRDefault="00BB4483">
      <w:pPr>
        <w:pStyle w:val="a0"/>
      </w:pPr>
      <w:r>
        <w:t>сервер проверяет данные, подбирает активные упражнения по правилам и формирует недельный план;</w:t>
      </w:r>
    </w:p>
    <w:p w14:paraId="4AB8025D" w14:textId="77777777" w:rsidR="008D755D" w:rsidRDefault="00BB4483">
      <w:pPr>
        <w:pStyle w:val="a0"/>
      </w:pPr>
      <w:r>
        <w:t>пользователь открыва</w:t>
      </w:r>
      <w:r>
        <w:t>ет расписание и карточки тренировок, изменяет упражнения или переносит занятия;</w:t>
      </w:r>
    </w:p>
    <w:p w14:paraId="103F86A0" w14:textId="77777777" w:rsidR="008D755D" w:rsidRDefault="00BB4483">
      <w:pPr>
        <w:pStyle w:val="a0"/>
      </w:pPr>
      <w:r>
        <w:t>после выполнения отмечает тренировку завершённой; система сохраняет её в истории.</w:t>
      </w:r>
    </w:p>
    <w:p w14:paraId="701C5D9F" w14:textId="77777777" w:rsidR="008D755D" w:rsidRDefault="00BB4483">
      <w:r>
        <w:t>При изменении параметров профиля приложение предлагает сформировать новый план. Замена будущих</w:t>
      </w:r>
      <w:r>
        <w:t xml:space="preserve"> занятий выполняется после подтверждения; выполненные тренировки сохраняются. Если нет подходящих упражнений или правил, система сообщает о невозможности сформировать план и не выдаёт пустой результат за успешный.</w:t>
      </w:r>
    </w:p>
    <w:p w14:paraId="0B409121" w14:textId="77777777" w:rsidR="008D755D" w:rsidRDefault="00BB4483">
      <w:r>
        <w:t>Порядок работы с питанием:</w:t>
      </w:r>
    </w:p>
    <w:p w14:paraId="470C55E9" w14:textId="77777777" w:rsidR="008D755D" w:rsidRDefault="00BB4483">
      <w:pPr>
        <w:pStyle w:val="a0"/>
      </w:pPr>
      <w:r>
        <w:t>пользователь пр</w:t>
      </w:r>
      <w:r>
        <w:t>осматривает тариф, срок, стоимость и доступные функции;</w:t>
      </w:r>
    </w:p>
    <w:p w14:paraId="3F48AAF4" w14:textId="77777777" w:rsidR="008D755D" w:rsidRDefault="00BB4483">
      <w:pPr>
        <w:pStyle w:val="a0"/>
      </w:pPr>
      <w:r>
        <w:lastRenderedPageBreak/>
        <w:t>оформляет заказ и переходит во внешний платёжный сервис;</w:t>
      </w:r>
    </w:p>
    <w:p w14:paraId="61D32E47" w14:textId="77777777" w:rsidR="008D755D" w:rsidRDefault="00BB4483">
      <w:pPr>
        <w:pStyle w:val="a0"/>
      </w:pPr>
      <w:r>
        <w:t>сервер получает проверенное подтверждение оплаты и активирует подписку;</w:t>
      </w:r>
    </w:p>
    <w:p w14:paraId="7DA33940" w14:textId="77777777" w:rsidR="008D755D" w:rsidRDefault="00BB4483">
      <w:pPr>
        <w:pStyle w:val="a0"/>
      </w:pPr>
      <w:r>
        <w:t xml:space="preserve">пользователь запрашивает рацион на выбранный день и </w:t>
      </w:r>
      <w:r>
        <w:t>записывает фактически съеденные продукты;</w:t>
      </w:r>
    </w:p>
    <w:p w14:paraId="79D835D2" w14:textId="77777777" w:rsidR="008D755D" w:rsidRDefault="00BB4483">
      <w:pPr>
        <w:pStyle w:val="a0"/>
      </w:pPr>
      <w:r>
        <w:t>сервер рассчитывает калорийность порций и итог выбранного дня.</w:t>
      </w:r>
    </w:p>
    <w:p w14:paraId="7695B6F1" w14:textId="77777777" w:rsidR="008D755D" w:rsidRDefault="00BB4483">
      <w:r>
        <w:t xml:space="preserve">Возврат пользователя со страницы оплаты сам по себе не активирует подписку. Повторное подтверждение того же заказа не должно повторно продлевать срок. </w:t>
      </w:r>
      <w:r>
        <w:t>При истечении подписки закрываются операции питания, а функции тренировок остаются доступны.</w:t>
      </w:r>
    </w:p>
    <w:p w14:paraId="68982CEA" w14:textId="77777777" w:rsidR="008D755D" w:rsidRDefault="00BB4483">
      <w:r>
        <w:t>Администратор изменяет упражнения, продукты, цели, правила и тарифы через защищённую панель. Обновления справочников применяются к новым планам и записям, сохраняя</w:t>
      </w:r>
      <w:r>
        <w:t xml:space="preserve"> исторические значения. Основные и альтернативные потоки описаны в сценариях UC-1–UC-5.</w:t>
      </w:r>
    </w:p>
    <w:p w14:paraId="31000678" w14:textId="77777777" w:rsidR="008D755D" w:rsidRDefault="00BB4483">
      <w:pPr>
        <w:pStyle w:val="2"/>
        <w:numPr>
          <w:ilvl w:val="1"/>
          <w:numId w:val="0"/>
        </w:numPr>
      </w:pPr>
      <w:bookmarkStart w:id="19" w:name="section20"/>
      <w:r>
        <w:t>6.3 Требования к пользовательскому интерфейсу</w:t>
      </w:r>
      <w:bookmarkEnd w:id="19"/>
    </w:p>
    <w:p w14:paraId="6904EDED" w14:textId="77777777" w:rsidR="008D755D" w:rsidRDefault="00BB4483">
      <w:r>
        <w:t xml:space="preserve">Веб-интерфейс должен обеспечивать работу в настольных браузерах </w:t>
      </w:r>
      <w:proofErr w:type="spellStart"/>
      <w:r>
        <w:t>Chrome</w:t>
      </w:r>
      <w:proofErr w:type="spellEnd"/>
      <w:r>
        <w:t xml:space="preserve">, Firefox и Edge. Основные страницы проверяются при </w:t>
      </w:r>
      <w:r>
        <w:t>разрешениях 1366×768 и 1920×1080 без горизонтальной прокрутки. Язык интерфейса — русский.</w:t>
      </w:r>
    </w:p>
    <w:p w14:paraId="7D28901C" w14:textId="77777777" w:rsidR="008D755D" w:rsidRDefault="00BB4483">
      <w:r>
        <w:t xml:space="preserve">На пользовательских страницах должна быть единая навигация: «Расписание», «Питание», «Подписка», «Профиль». Административная панель открывается только </w:t>
      </w:r>
      <w:r>
        <w:t>пользователю с соответствующей ролью. Активный раздел должен иметь видимое обозначение.</w:t>
      </w:r>
    </w:p>
    <w:p w14:paraId="182D7B69" w14:textId="77777777" w:rsidR="008D755D" w:rsidRDefault="00BB4483">
      <w:r>
        <w:t>Форма входа должна содержать электронную почту, пароль и кнопку входа; форма регистрации — имя, электронную почту, пароль и подтверждение регистрации. При ошибке показы</w:t>
      </w:r>
      <w:r>
        <w:t>вается понятное сообщение. Пароль не отображается открытым текстом по умолчанию.</w:t>
      </w:r>
    </w:p>
    <w:p w14:paraId="23E41ABA" w14:textId="77777777" w:rsidR="008D755D" w:rsidRDefault="00BB4483">
      <w:r>
        <w:t>Поля должны иметь постоянные подписи и единицы измерения. Некорректные значения выделяются, а сообщение указывает, что необходимо исправить. Во время выполнения запроса отобра</w:t>
      </w:r>
      <w:r>
        <w:t>жается состояние загрузки, чтобы пользователь не принимал ожидание за завершение операции.</w:t>
      </w:r>
    </w:p>
    <w:p w14:paraId="00E2122A" w14:textId="77777777" w:rsidR="008D755D" w:rsidRDefault="00BB4483">
      <w:r>
        <w:t>На рисунках 1–6 приведены горизонтальные макеты основных страниц. Данные на них иллюстративны; макеты определяют состав и расположение элементов, а не подтверждают г</w:t>
      </w:r>
      <w:r>
        <w:t>отовность реализации.</w:t>
      </w:r>
    </w:p>
    <w:p w14:paraId="7BDF7865" w14:textId="77777777" w:rsidR="008D755D" w:rsidRDefault="00BB4483">
      <w:r>
        <w:t>Профиль и создание плана (рисунок 1). Страница должна содержать поля имени, возраста, роста, веса и уровня подготовки, выбор цели и дней занятий, время и действия сохранения профиля и формирования плана. Ошибки отображаются у полей; ф</w:t>
      </w:r>
      <w:r>
        <w:t>ормирование доступно после заполнения обязательных данных.</w:t>
      </w:r>
    </w:p>
    <w:p w14:paraId="471AC22A" w14:textId="77777777" w:rsidR="008D755D" w:rsidRDefault="00BB4483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97DE6BF" wp14:editId="4E0A2413">
            <wp:extent cx="5940000" cy="32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profile_v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93DB" w14:textId="77777777" w:rsidR="008D755D" w:rsidRPr="004B7F44" w:rsidRDefault="00BB4483">
      <w:pPr>
        <w:pStyle w:val="FigureCaption"/>
        <w:rPr>
          <w:lang w:val="ru-RU"/>
        </w:rPr>
      </w:pPr>
      <w:r w:rsidRPr="004B7F44">
        <w:rPr>
          <w:lang w:val="ru-RU"/>
        </w:rPr>
        <w:t>Рисунок 1 - Профиль и создание плана веб-приложения</w:t>
      </w:r>
    </w:p>
    <w:p w14:paraId="1A102728" w14:textId="77777777" w:rsidR="008D755D" w:rsidRDefault="00BB4483">
      <w:r>
        <w:t xml:space="preserve">Расписание тренировок (рисунок 2). Страница должна содержать выбранную неделю, даты и время тренировок, названия и статусы, переход к карточке </w:t>
      </w:r>
      <w:r>
        <w:t>занятия и истории. Пользователь должен иметь возможность перейти к формированию или изменению плана.</w:t>
      </w:r>
    </w:p>
    <w:p w14:paraId="78BAE0E6" w14:textId="77777777" w:rsidR="008D755D" w:rsidRDefault="00BB448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616BBF3" wp14:editId="61354B51">
            <wp:extent cx="5940000" cy="326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mockup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E0AD" w14:textId="77777777" w:rsidR="008D755D" w:rsidRPr="004B7F44" w:rsidRDefault="00BB4483">
      <w:pPr>
        <w:pStyle w:val="FigureCaption"/>
        <w:rPr>
          <w:lang w:val="ru-RU"/>
        </w:rPr>
      </w:pPr>
      <w:r w:rsidRPr="004B7F44">
        <w:rPr>
          <w:lang w:val="ru-RU"/>
        </w:rPr>
        <w:t>Рисунок 2 - Расписание тренировок веб-приложения</w:t>
      </w:r>
    </w:p>
    <w:p w14:paraId="6A820FE8" w14:textId="77777777" w:rsidR="008D755D" w:rsidRDefault="00BB4483">
      <w:r>
        <w:t>Карточка тренировки (рисунок 3). Страница должна показывать дату и время, статус, упражнения и их порядо</w:t>
      </w:r>
      <w:r>
        <w:t>к, подходы, повторения либо длительность. Доступны замена упражнения, изменение параметров, перенос занятия, отметка выполнения и отмена ошибочной отметки.</w:t>
      </w:r>
    </w:p>
    <w:p w14:paraId="1AA926ED" w14:textId="77777777" w:rsidR="008D755D" w:rsidRDefault="00BB4483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974DF2" wp14:editId="4B962FDB">
            <wp:extent cx="5940000" cy="326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workout_v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1E4C" w14:textId="77777777" w:rsidR="008D755D" w:rsidRPr="004B7F44" w:rsidRDefault="00BB4483">
      <w:pPr>
        <w:pStyle w:val="FigureCaption"/>
        <w:rPr>
          <w:lang w:val="ru-RU"/>
        </w:rPr>
      </w:pPr>
      <w:r w:rsidRPr="004B7F44">
        <w:rPr>
          <w:lang w:val="ru-RU"/>
        </w:rPr>
        <w:t>Рисунок 3 - Карточка тренировки веб-приложения</w:t>
      </w:r>
    </w:p>
    <w:p w14:paraId="51623F65" w14:textId="77777777" w:rsidR="008D755D" w:rsidRDefault="00BB4483">
      <w:r>
        <w:t>Оформление подписки (рисунок 4). Страница должна по</w:t>
      </w:r>
      <w:r>
        <w:t>казывать тариф, стоимость, срок и перечень возможностей до оплаты. После оформления отображается статус заказа; активный доступ появляется только после проверенного подтверждения сервера.</w:t>
      </w:r>
    </w:p>
    <w:p w14:paraId="4126F436" w14:textId="77777777" w:rsidR="008D755D" w:rsidRDefault="00BB448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BB6B076" wp14:editId="0A9C78C9">
            <wp:extent cx="5940000" cy="326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ubscription_v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9263" w14:textId="77777777" w:rsidR="008D755D" w:rsidRPr="004B7F44" w:rsidRDefault="00BB4483">
      <w:pPr>
        <w:pStyle w:val="FigureCaption"/>
        <w:rPr>
          <w:lang w:val="ru-RU"/>
        </w:rPr>
      </w:pPr>
      <w:r w:rsidRPr="004B7F44">
        <w:rPr>
          <w:lang w:val="ru-RU"/>
        </w:rPr>
        <w:t>Рисунок 4 - Оформление подписки веб-приложения</w:t>
      </w:r>
    </w:p>
    <w:p w14:paraId="02C3A07B" w14:textId="77777777" w:rsidR="008D755D" w:rsidRDefault="00BB4483">
      <w:r>
        <w:t>Рацион и дневник пи</w:t>
      </w:r>
      <w:r>
        <w:t xml:space="preserve">тания (рисунок 5). Страница должна содержать выбор даты, действие формирования рациона, выбор продукта, массу, приём пищи, таблицу съеденных продуктов и </w:t>
      </w:r>
      <w:r>
        <w:lastRenderedPageBreak/>
        <w:t>суточный итог. Должны быть доступны изменение и удаление записи. При отсутствии подписки показывается п</w:t>
      </w:r>
      <w:r>
        <w:t>ереход к тарифам.</w:t>
      </w:r>
    </w:p>
    <w:p w14:paraId="25F05139" w14:textId="77777777" w:rsidR="008D755D" w:rsidRDefault="00BB448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FD2694C" wp14:editId="361E5DE1">
            <wp:extent cx="5940000" cy="3267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mockup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B694" w14:textId="77777777" w:rsidR="008D755D" w:rsidRPr="004B7F44" w:rsidRDefault="00BB4483">
      <w:pPr>
        <w:pStyle w:val="FigureCaption"/>
        <w:rPr>
          <w:lang w:val="ru-RU"/>
        </w:rPr>
      </w:pPr>
      <w:r w:rsidRPr="004B7F44">
        <w:rPr>
          <w:lang w:val="ru-RU"/>
        </w:rPr>
        <w:t>Рисунок 5 - Рацион и дневник питания веб-приложения</w:t>
      </w:r>
    </w:p>
    <w:p w14:paraId="3F30FF18" w14:textId="77777777" w:rsidR="008D755D" w:rsidRDefault="00BB4483">
      <w:r>
        <w:t>Панель администратора (рисунок 6). Панель должна обеспечивать переход к упражнениям, продуктам, целям и правилам, пользователям, тарифам и подпискам. Таблицы содержат данные и действия</w:t>
      </w:r>
      <w:r>
        <w:t xml:space="preserve"> изменения, сохранения и деактивации; состав доступных действий определяется ролью.</w:t>
      </w:r>
    </w:p>
    <w:p w14:paraId="55B6FF74" w14:textId="77777777" w:rsidR="008D755D" w:rsidRDefault="00BB448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6044F57" wp14:editId="2E6484D6">
            <wp:extent cx="5940000" cy="3267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mockup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E6C5" w14:textId="77777777" w:rsidR="008D755D" w:rsidRPr="004B7F44" w:rsidRDefault="00BB4483">
      <w:pPr>
        <w:pStyle w:val="FigureCaption"/>
        <w:rPr>
          <w:lang w:val="ru-RU"/>
        </w:rPr>
      </w:pPr>
      <w:r w:rsidRPr="004B7F44">
        <w:rPr>
          <w:lang w:val="ru-RU"/>
        </w:rPr>
        <w:t>Рисунок 6 - Панель администратора веб-приложения</w:t>
      </w:r>
    </w:p>
    <w:p w14:paraId="1B0C0768" w14:textId="77777777" w:rsidR="008D755D" w:rsidRDefault="00BB4483">
      <w:pPr>
        <w:pStyle w:val="2"/>
        <w:numPr>
          <w:ilvl w:val="1"/>
          <w:numId w:val="0"/>
        </w:numPr>
      </w:pPr>
      <w:bookmarkStart w:id="20" w:name="section21"/>
      <w:r>
        <w:lastRenderedPageBreak/>
        <w:t>6.4 Требования к функциям</w:t>
      </w:r>
      <w:bookmarkEnd w:id="20"/>
    </w:p>
    <w:p w14:paraId="3784F394" w14:textId="77777777" w:rsidR="008D755D" w:rsidRDefault="00BB4483">
      <w:r>
        <w:t>Система должна реализовывать следующие 28 функций. Идентификаторы и смысл формулировок соответс</w:t>
      </w:r>
      <w:r>
        <w:t>твуют документу «Классификация и формализация требований». Состав платных функций един для всех документов: рацион, дневник питания, калории и история питания доступны при активной подписке.</w:t>
      </w:r>
    </w:p>
    <w:p w14:paraId="02814398" w14:textId="77777777" w:rsidR="008D755D" w:rsidRDefault="00BB4483">
      <w:r>
        <w:t>FR-01 — Регистрация. Система должна создавать учётную запись по и</w:t>
      </w:r>
      <w:r>
        <w:t>мени, адресу электронной почты и паролю; повторная регистрация одного адреса отклоняется.</w:t>
      </w:r>
    </w:p>
    <w:p w14:paraId="340AD4FE" w14:textId="77777777" w:rsidR="008D755D" w:rsidRDefault="00BB4483">
      <w:r>
        <w:t>FR-02 — Вход и выход. Система должна проверять учётные данные, открывать личный кабинет и завершать сессию по команде выхода.</w:t>
      </w:r>
    </w:p>
    <w:p w14:paraId="1E99E5A6" w14:textId="77777777" w:rsidR="008D755D" w:rsidRDefault="00BB4483">
      <w:r>
        <w:t>FR-03 — Профиль пользователя. Система до</w:t>
      </w:r>
      <w:r>
        <w:t>лжна сохранять имя, возраст, рост в сантиметрах, вес в килограммах и уровень подготовки: начальный, средний или высокий.</w:t>
      </w:r>
    </w:p>
    <w:p w14:paraId="110BE5D4" w14:textId="77777777" w:rsidR="008D755D" w:rsidRDefault="00BB4483">
      <w:r>
        <w:t xml:space="preserve">FR-04 — Проверка данных. Система должна проверять обязательные поля, числовой формат и положительность возраста, роста, веса, </w:t>
      </w:r>
      <w:r>
        <w:t>количества продукта и параметров упражнений; возраст задаётся целым числом; ошибки блокируют сохранение.</w:t>
      </w:r>
    </w:p>
    <w:p w14:paraId="107CA54C" w14:textId="77777777" w:rsidR="008D755D" w:rsidRDefault="00BB4483">
      <w:r>
        <w:t xml:space="preserve">FR-05 — Выбор цели. Система должна предоставлять выбор цели: </w:t>
      </w:r>
      <w:proofErr w:type="spellStart"/>
      <w:r>
        <w:t>кардио</w:t>
      </w:r>
      <w:proofErr w:type="spellEnd"/>
      <w:r>
        <w:t>, набор мышечной массы, снижение веса или развитие выносливости.</w:t>
      </w:r>
    </w:p>
    <w:p w14:paraId="18DE1FB1" w14:textId="77777777" w:rsidR="008D755D" w:rsidRDefault="00BB4483">
      <w:r>
        <w:t>FR-06 — Формировани</w:t>
      </w:r>
      <w:r>
        <w:t>е плана. Система должна формировать индивидуальный план из активных упражнений по выбранной цели, возрасту, росту, весу и уровню подготовки, используя правила администратора.</w:t>
      </w:r>
    </w:p>
    <w:p w14:paraId="1C727CEE" w14:textId="77777777" w:rsidR="008D755D" w:rsidRDefault="00BB4483">
      <w:r>
        <w:t>FR-07 — Формирование расписания. Система должна распределять тренировки сформиров</w:t>
      </w:r>
      <w:r>
        <w:t>анного плана по датам и времени с учётом выбранных пользователем дней и времени занятий.</w:t>
      </w:r>
    </w:p>
    <w:p w14:paraId="6F2F6FB4" w14:textId="77777777" w:rsidR="008D755D" w:rsidRDefault="00BB4483">
      <w:r>
        <w:t>FR-08 — Просмотр расписания. Система должна отображать календарь тренировок с датой, временем, названием и статусом: запланирована или выполнена.</w:t>
      </w:r>
    </w:p>
    <w:p w14:paraId="09DD43E8" w14:textId="77777777" w:rsidR="008D755D" w:rsidRDefault="00BB4483">
      <w:r>
        <w:t>FR-09 — Просмотр упра</w:t>
      </w:r>
      <w:r>
        <w:t>жнений. Система должна показывать упражнения тренировки, порядок, число подходов, повторения либо длительность в минутах.</w:t>
      </w:r>
    </w:p>
    <w:p w14:paraId="0882C3F9" w14:textId="77777777" w:rsidR="008D755D" w:rsidRDefault="00BB4483">
      <w:r>
        <w:t>FR-10 — Корректировка плана. Система должна позволять заменять упражнение активным упражнением справочника и изменять подходы, повторе</w:t>
      </w:r>
      <w:r>
        <w:t>ния или длительность после проверки данных.</w:t>
      </w:r>
    </w:p>
    <w:p w14:paraId="1BA4CCC6" w14:textId="77777777" w:rsidR="008D755D" w:rsidRDefault="00BB4483">
      <w:r>
        <w:t>FR-11 — Перенос тренировки. Система должна позволять изменять дату и время запланированной тренировки без совпадения с другим занятием того же плана.</w:t>
      </w:r>
    </w:p>
    <w:p w14:paraId="1C508CF1" w14:textId="77777777" w:rsidR="008D755D" w:rsidRDefault="00BB4483">
      <w:r>
        <w:t xml:space="preserve">FR-12 — Отметка выполнения. Система должна позволять отмечать </w:t>
      </w:r>
      <w:r>
        <w:t>тренировку выполненной и отменять такую отметку.</w:t>
      </w:r>
    </w:p>
    <w:p w14:paraId="593BB831" w14:textId="77777777" w:rsidR="008D755D" w:rsidRDefault="00BB4483">
      <w:r>
        <w:lastRenderedPageBreak/>
        <w:t>FR-13 — История тренировок. Система должна отображать выполненные тренировки за выбранный период с датами и упражнениями.</w:t>
      </w:r>
    </w:p>
    <w:p w14:paraId="631603F2" w14:textId="77777777" w:rsidR="008D755D" w:rsidRDefault="00BB4483">
      <w:r>
        <w:t>FR-14 — Пересчёт рекомендаций. Система должна после изменения профиля или цели предла</w:t>
      </w:r>
      <w:r>
        <w:t>гать сформировать новый план; заменять будущие занятия только после подтверждения пользователя и сохранять историю выполненных.</w:t>
      </w:r>
    </w:p>
    <w:p w14:paraId="5EA23414" w14:textId="77777777" w:rsidR="008D755D" w:rsidRDefault="00BB4483">
      <w:r>
        <w:t>FR-15 — Выбор подписки. Система должна отображать доступные тарифы, стоимость, срок действия и перечень платных функций до оплат</w:t>
      </w:r>
      <w:r>
        <w:t>ы.</w:t>
      </w:r>
    </w:p>
    <w:p w14:paraId="0FB4C2F4" w14:textId="77777777" w:rsidR="008D755D" w:rsidRDefault="00BB4483">
      <w:r>
        <w:t>FR-16 — Оформление оплаты. Система должна создавать заказ на подписку и направлять пользователя во внешний платёжный сервис, связывая заказ с пользователем и тарифом.</w:t>
      </w:r>
    </w:p>
    <w:p w14:paraId="24A7BC65" w14:textId="77777777" w:rsidR="008D755D" w:rsidRDefault="00BB4483">
      <w:r>
        <w:t>FR-17 — Активация подписки. Система должна активировать подписку только после проверен</w:t>
      </w:r>
      <w:r>
        <w:t>ного подтверждения успешной оплаты от платёжного сервиса; повторное подтверждение одного заказа не продлевает срок повторно.</w:t>
      </w:r>
    </w:p>
    <w:p w14:paraId="51F3398B" w14:textId="77777777" w:rsidR="008D755D" w:rsidRDefault="00BB4483">
      <w:r>
        <w:t xml:space="preserve">FR-18 — Контроль платного доступа. Система должна проверять активную подписку на сервере при формировании рациона и чтении или </w:t>
      </w:r>
      <w:r>
        <w:t>изменении дневника питания и калорий; по окончании срока закрывать этот доступ.</w:t>
      </w:r>
    </w:p>
    <w:p w14:paraId="7AF374F1" w14:textId="77777777" w:rsidR="008D755D" w:rsidRDefault="00BB4483">
      <w:r>
        <w:t>FR-19 — Формирование рациона. Система должна для активного подписчика формировать рацион на выбранный день с продуктами, порциями, суточной энергетической целью и учётом профил</w:t>
      </w:r>
      <w:r>
        <w:t>я и тренировочной цели.</w:t>
      </w:r>
    </w:p>
    <w:p w14:paraId="68DA2D85" w14:textId="77777777" w:rsidR="008D755D" w:rsidRDefault="00BB4483">
      <w:r>
        <w:t>FR-20 — Дневник питания. Система должна для активного подписчика сохранять съеденный продукт из справочника, массу в граммах, дату и приём пищи.</w:t>
      </w:r>
    </w:p>
    <w:p w14:paraId="15113DC8" w14:textId="77777777" w:rsidR="008D755D" w:rsidRDefault="00BB4483">
      <w:r>
        <w:t>FR-21 — Калорийность порции. Система должна рассчитывать калорийность порции по формуле</w:t>
      </w:r>
      <w:r>
        <w:t>: ккал на 100 г × масса в граммах / 100; сохранять исходную калорийность в записи дневника.</w:t>
      </w:r>
    </w:p>
    <w:p w14:paraId="517BDBCD" w14:textId="77777777" w:rsidR="008D755D" w:rsidRDefault="00BB4483">
      <w:r>
        <w:t>FR-22 — Суточное потребление. Система должна суммировать калорийность записей выбранного дня, обновляя итог после добавления, изменения или удаления записи.</w:t>
      </w:r>
    </w:p>
    <w:p w14:paraId="17AC1F84" w14:textId="77777777" w:rsidR="008D755D" w:rsidRDefault="00BB4483">
      <w:r>
        <w:t>FR-23 —</w:t>
      </w:r>
      <w:r>
        <w:t xml:space="preserve"> История питания. Система должна позволять активному подписчику просматривать, исправлять и удалять собственные записи питания за выбранный период.</w:t>
      </w:r>
    </w:p>
    <w:p w14:paraId="4141CED7" w14:textId="77777777" w:rsidR="008D755D" w:rsidRDefault="00BB4483">
      <w:r>
        <w:t>FR-24 — Справочник упражнений. Система должна позволять администратору создавать, редактировать и деактивиро</w:t>
      </w:r>
      <w:r>
        <w:t>вать упражнения с названием, описанием, целью, уровнем и параметрами нагрузки.</w:t>
      </w:r>
    </w:p>
    <w:p w14:paraId="14A8D750" w14:textId="77777777" w:rsidR="008D755D" w:rsidRDefault="00BB4483">
      <w:r>
        <w:t>FR-25 — Справочник продуктов. Система должна позволять администратору создавать, редактировать и деактивировать продукты с названием, ккал и БЖУ на 100 г; отрицательные значения</w:t>
      </w:r>
      <w:r>
        <w:t xml:space="preserve"> запрещаются.</w:t>
      </w:r>
    </w:p>
    <w:p w14:paraId="2C58DD4C" w14:textId="77777777" w:rsidR="008D755D" w:rsidRDefault="00BB4483">
      <w:r>
        <w:lastRenderedPageBreak/>
        <w:t>FR-26 — Правила формирования. Система должна позволять администратору изменять перечень целей и правила подбора упражнений, нагрузки и энергетической цели рациона.</w:t>
      </w:r>
    </w:p>
    <w:p w14:paraId="682E8027" w14:textId="77777777" w:rsidR="008D755D" w:rsidRDefault="00BB4483">
      <w:r>
        <w:t>FR-27 — Пользователи и подписки. Система должна позволять администратору просм</w:t>
      </w:r>
      <w:r>
        <w:t>атривать учётные записи, статусы и сроки подписок, блокировать учётную запись и управлять тарифами и составом платного доступа.</w:t>
      </w:r>
    </w:p>
    <w:p w14:paraId="5AF74650" w14:textId="77777777" w:rsidR="008D755D" w:rsidRDefault="00BB4483">
      <w:r>
        <w:t>FR-28 — Разграничение доступа. Система должна ограничивать пользователя его профилем, планами и дневником; административные опер</w:t>
      </w:r>
      <w:r>
        <w:t>ации разрешать только администратору; фиксировать административные изменения.</w:t>
      </w:r>
    </w:p>
    <w:p w14:paraId="5B51455A" w14:textId="77777777" w:rsidR="008D755D" w:rsidRDefault="00BB4483">
      <w:pPr>
        <w:pStyle w:val="2"/>
        <w:numPr>
          <w:ilvl w:val="1"/>
          <w:numId w:val="0"/>
        </w:numPr>
      </w:pPr>
      <w:bookmarkStart w:id="21" w:name="section22"/>
      <w:r>
        <w:t>6.5 Требования к видам обеспечения</w:t>
      </w:r>
      <w:bookmarkEnd w:id="21"/>
    </w:p>
    <w:p w14:paraId="57DE62D0" w14:textId="77777777" w:rsidR="008D755D" w:rsidRDefault="00BB4483">
      <w:r>
        <w:t>Виды обеспечения должны поддерживать формирование тренировок, хранение истории, корректный расчёт питания и работу через веб-браузер. Требовани</w:t>
      </w:r>
      <w:r>
        <w:t>я к каждому виду приведены в подразделах 6.5.1–6.5.8.</w:t>
      </w:r>
    </w:p>
    <w:p w14:paraId="0981AC98" w14:textId="77777777" w:rsidR="008D755D" w:rsidRDefault="00BB4483">
      <w:pPr>
        <w:pStyle w:val="3"/>
        <w:numPr>
          <w:ilvl w:val="2"/>
          <w:numId w:val="0"/>
        </w:numPr>
      </w:pPr>
      <w:bookmarkStart w:id="22" w:name="section23"/>
      <w:r>
        <w:t>6.5.1 Требования к математическому обеспечению</w:t>
      </w:r>
      <w:bookmarkEnd w:id="22"/>
    </w:p>
    <w:p w14:paraId="4EC6ED54" w14:textId="77777777" w:rsidR="008D755D" w:rsidRDefault="00BB4483">
      <w:r>
        <w:t xml:space="preserve">Подбор тренировок должен выполняться на сервере по согласованной таблице правил. Входные параметры: цель, возраст, рост, вес, уровень подготовки и </w:t>
      </w:r>
      <w:r>
        <w:t>выбранные дни занятий. Результат: упражнения, порядок выполнения, подходы, повторения либо длительность и расписание.</w:t>
      </w:r>
    </w:p>
    <w:p w14:paraId="408B8C80" w14:textId="77777777" w:rsidR="008D755D" w:rsidRDefault="00BB4483">
      <w:r>
        <w:t>Правила должны определять допустимые упражнения и нагрузку для поддерживаемых сочетаний входных данных. Версия правил фиксируется в плане.</w:t>
      </w:r>
      <w:r>
        <w:t xml:space="preserve"> До реализации FR-06 должны быть утверждены контрольные профили и ожидаемые результаты подбора; произвольное изменение нагрузки без заданного правила не допускается.</w:t>
      </w:r>
    </w:p>
    <w:p w14:paraId="4499F44C" w14:textId="77777777" w:rsidR="008D755D" w:rsidRDefault="00BB4483">
      <w:r>
        <w:t>Калорийность порции рассчитывается по формуле K = C × m / 100, где C — калорийность продук</w:t>
      </w:r>
      <w:r>
        <w:t>та в ккал на 100 г, m — масса в граммах. Суточный итог равен сумме калорийности всех записей выбранной даты.</w:t>
      </w:r>
    </w:p>
    <w:p w14:paraId="613DF3BB" w14:textId="77777777" w:rsidR="008D755D" w:rsidRDefault="00BB4483">
      <w:r>
        <w:t xml:space="preserve">Пример проверки: продукт содержит 200 ккал на 100 г; порция 150 г содержит 300 ккал. Если вторая запись содержит 120 ккал, суточный итог равен 420 </w:t>
      </w:r>
      <w:r>
        <w:t>ккал. После удаления второй записи итог должен составлять 300 ккал.</w:t>
      </w:r>
    </w:p>
    <w:p w14:paraId="20BC2AE5" w14:textId="77777777" w:rsidR="008D755D" w:rsidRDefault="00BB4483">
      <w:r>
        <w:t>Значения рассчитываются до округления; в интерфейсе калорийность отображается с точностью до 0,1 ккал. При изменении или удалении записи итог пересчитывается. Исходная калорийность продукт</w:t>
      </w:r>
      <w:r>
        <w:t>а сохраняется в записи дневника.</w:t>
      </w:r>
    </w:p>
    <w:p w14:paraId="6DC6647C" w14:textId="77777777" w:rsidR="008D755D" w:rsidRDefault="00BB4483">
      <w:r>
        <w:t xml:space="preserve">Метод определения суточной энергетической цели рациона должен быть согласован отдельно. Если выбранный метод требует дополнительных данных профиля, их состав включается </w:t>
      </w:r>
      <w:r>
        <w:lastRenderedPageBreak/>
        <w:t>в требования до реализации. Приложение не должно подме</w:t>
      </w:r>
      <w:r>
        <w:t>нять неизвестные входные значения вымышленными параметрами.</w:t>
      </w:r>
    </w:p>
    <w:p w14:paraId="6F09EC52" w14:textId="77777777" w:rsidR="008D755D" w:rsidRDefault="00BB4483">
      <w:pPr>
        <w:pStyle w:val="3"/>
        <w:numPr>
          <w:ilvl w:val="2"/>
          <w:numId w:val="0"/>
        </w:numPr>
      </w:pPr>
      <w:bookmarkStart w:id="23" w:name="section24"/>
      <w:r>
        <w:t>6.5.2 Требования к информационному обеспечению</w:t>
      </w:r>
      <w:bookmarkEnd w:id="23"/>
    </w:p>
    <w:p w14:paraId="6ABBE89E" w14:textId="77777777" w:rsidR="008D755D" w:rsidRDefault="00BB4483">
      <w:r>
        <w:t>Информационное обеспечение включает базу данных, справочники, правила формирования, пользовательскую историю и журналы. Оно должно обеспечивать целос</w:t>
      </w:r>
      <w:r>
        <w:t>тность связей между объектами, принадлежность записей пользователю и воспроизводимость сохранённых расчётов.</w:t>
      </w:r>
    </w:p>
    <w:p w14:paraId="45D7E5B7" w14:textId="77777777" w:rsidR="008D755D" w:rsidRDefault="00BB4483">
      <w:r>
        <w:t>Состав, источники и правила изменения данных должны соответствовать первичному анализу и функциональным требованиям. Информация о тренировках и пит</w:t>
      </w:r>
      <w:r>
        <w:t>ании хранится на сервере; незавершённая форма может временно оставаться в текущем сеансе браузера.</w:t>
      </w:r>
    </w:p>
    <w:p w14:paraId="0694820A" w14:textId="77777777" w:rsidR="008D755D" w:rsidRDefault="00BB4483">
      <w:pPr>
        <w:pStyle w:val="4"/>
        <w:numPr>
          <w:ilvl w:val="3"/>
          <w:numId w:val="0"/>
        </w:numPr>
      </w:pPr>
      <w:bookmarkStart w:id="24" w:name="section25"/>
      <w:r>
        <w:t>6.5.2.1 Требования к структуре данных</w:t>
      </w:r>
      <w:bookmarkEnd w:id="24"/>
    </w:p>
    <w:p w14:paraId="0A4D63F9" w14:textId="77777777" w:rsidR="008D755D" w:rsidRDefault="00BB4483">
      <w:r>
        <w:t>База данных должна обеспечивать хранение следующих групп сведений:</w:t>
      </w:r>
    </w:p>
    <w:p w14:paraId="5600EC9F" w14:textId="77777777" w:rsidR="008D755D" w:rsidRDefault="00BB4483">
      <w:pPr>
        <w:pStyle w:val="a0"/>
      </w:pPr>
      <w:r>
        <w:t xml:space="preserve">учётная запись: идентификатор, имя,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хеш</w:t>
      </w:r>
      <w:proofErr w:type="spellEnd"/>
      <w:r>
        <w:t xml:space="preserve"> парол</w:t>
      </w:r>
      <w:r>
        <w:t>я, роль и статус;</w:t>
      </w:r>
    </w:p>
    <w:p w14:paraId="7C826D32" w14:textId="77777777" w:rsidR="008D755D" w:rsidRDefault="00BB4483">
      <w:pPr>
        <w:pStyle w:val="a0"/>
      </w:pPr>
      <w:r>
        <w:t>профиль: возраст, рост, вес, уровень подготовки и выбранная цель;</w:t>
      </w:r>
    </w:p>
    <w:p w14:paraId="32A40469" w14:textId="77777777" w:rsidR="008D755D" w:rsidRDefault="00BB4483">
      <w:pPr>
        <w:pStyle w:val="a0"/>
      </w:pPr>
      <w:r>
        <w:t>упражнение: идентификатор, название, описание, подходящие цели и уровень, параметры нагрузки, признак активности;</w:t>
      </w:r>
    </w:p>
    <w:p w14:paraId="594A03B0" w14:textId="77777777" w:rsidR="008D755D" w:rsidRDefault="00BB4483">
      <w:pPr>
        <w:pStyle w:val="a0"/>
      </w:pPr>
      <w:r>
        <w:t>цель и правила формирования: идентификатор, описание, пара</w:t>
      </w:r>
      <w:r>
        <w:t>метры отбора и нагрузки, версия;</w:t>
      </w:r>
    </w:p>
    <w:p w14:paraId="077C6516" w14:textId="77777777" w:rsidR="008D755D" w:rsidRDefault="00BB4483">
      <w:pPr>
        <w:pStyle w:val="a0"/>
      </w:pPr>
      <w:r>
        <w:t>тренировочный план: владелец, дата создания, параметры профиля на момент формирования и версия правил;</w:t>
      </w:r>
    </w:p>
    <w:p w14:paraId="4A3EB0EB" w14:textId="77777777" w:rsidR="008D755D" w:rsidRDefault="00BB4483">
      <w:pPr>
        <w:pStyle w:val="a0"/>
      </w:pPr>
      <w:r>
        <w:t>тренировка: связь с планом, дата, время, название, статус и упражнения в порядке выполнения;</w:t>
      </w:r>
    </w:p>
    <w:p w14:paraId="6215FC7D" w14:textId="77777777" w:rsidR="008D755D" w:rsidRDefault="00BB4483">
      <w:pPr>
        <w:pStyle w:val="a0"/>
      </w:pPr>
      <w:r>
        <w:t>параметры упражнения в трен</w:t>
      </w:r>
      <w:r>
        <w:t>ировке: подходы, повторения либо длительность, сохранённое название и характеристика нагрузки;</w:t>
      </w:r>
    </w:p>
    <w:p w14:paraId="00842E71" w14:textId="77777777" w:rsidR="008D755D" w:rsidRDefault="00BB4483">
      <w:pPr>
        <w:pStyle w:val="a0"/>
      </w:pPr>
      <w:r>
        <w:t>продукт: название, калорийность и БЖУ на 100 г, признак активности;</w:t>
      </w:r>
    </w:p>
    <w:p w14:paraId="69F64F29" w14:textId="77777777" w:rsidR="008D755D" w:rsidRDefault="00BB4483">
      <w:pPr>
        <w:pStyle w:val="a0"/>
      </w:pPr>
      <w:r>
        <w:t>рацион: пользователь, выбранная дата, энергетическая цель, продукты и масса порций;</w:t>
      </w:r>
    </w:p>
    <w:p w14:paraId="2947B4E2" w14:textId="77777777" w:rsidR="008D755D" w:rsidRDefault="00BB4483">
      <w:pPr>
        <w:pStyle w:val="a0"/>
      </w:pPr>
      <w:r>
        <w:t>дневник п</w:t>
      </w:r>
      <w:r>
        <w:t>итания: пользователь, дата, приём пищи, продукт, масса и сохранённая калорийность на 100 г;</w:t>
      </w:r>
    </w:p>
    <w:p w14:paraId="3EF31100" w14:textId="77777777" w:rsidR="008D755D" w:rsidRDefault="00BB4483">
      <w:pPr>
        <w:pStyle w:val="a0"/>
      </w:pPr>
      <w:r>
        <w:t>тариф: наименование, стоимость, срок и перечень платных функций;</w:t>
      </w:r>
    </w:p>
    <w:p w14:paraId="0DE0111C" w14:textId="77777777" w:rsidR="008D755D" w:rsidRDefault="00BB4483">
      <w:pPr>
        <w:pStyle w:val="a0"/>
      </w:pPr>
      <w:r>
        <w:t>заказ: идентификатор, пользователь, тариф, сумма, идентификатор операции провайдера и статус;</w:t>
      </w:r>
    </w:p>
    <w:p w14:paraId="67FD060F" w14:textId="77777777" w:rsidR="008D755D" w:rsidRDefault="00BB4483">
      <w:pPr>
        <w:pStyle w:val="a0"/>
      </w:pPr>
      <w:r>
        <w:lastRenderedPageBreak/>
        <w:t>подпи</w:t>
      </w:r>
      <w:r>
        <w:t>ска: пользователь, дата начала и окончания, статус, связь с подтверждённым заказом;</w:t>
      </w:r>
    </w:p>
    <w:p w14:paraId="70DE51B3" w14:textId="77777777" w:rsidR="008D755D" w:rsidRDefault="00BB4483">
      <w:pPr>
        <w:pStyle w:val="a0"/>
      </w:pPr>
      <w:r>
        <w:t>журнал административных действий: время, исполнитель, действие и объект.</w:t>
      </w:r>
    </w:p>
    <w:p w14:paraId="1BF14195" w14:textId="77777777" w:rsidR="008D755D" w:rsidRDefault="00BB4483">
      <w:r>
        <w:t>Связанные записи должны иметь устойчивые идентификаторы. Для плана, тренировки и дневника обязатель</w:t>
      </w:r>
      <w:r>
        <w:t>но хранится владелец. Уникальность электронной почты и идентификатора обработанного платёжного подтверждения должна контролироваться сервером и хранилищем.</w:t>
      </w:r>
    </w:p>
    <w:p w14:paraId="116DA6DB" w14:textId="77777777" w:rsidR="008D755D" w:rsidRDefault="00BB4483">
      <w:r>
        <w:t>Использованные продукты и упражнения деактивируются вместо удаления, разрушающего историю. Изменение</w:t>
      </w:r>
      <w:r>
        <w:t xml:space="preserve"> справочника не должно менять названия и расчётные значения ранее зафиксированных записей.</w:t>
      </w:r>
    </w:p>
    <w:p w14:paraId="36A6DC1A" w14:textId="77777777" w:rsidR="008D755D" w:rsidRDefault="00BB4483">
      <w:pPr>
        <w:pStyle w:val="4"/>
        <w:numPr>
          <w:ilvl w:val="3"/>
          <w:numId w:val="0"/>
        </w:numPr>
      </w:pPr>
      <w:bookmarkStart w:id="25" w:name="section26"/>
      <w:r>
        <w:t>6.5.2.2 Требования к контролю, хранению, обновлению и восстановлению данных</w:t>
      </w:r>
      <w:bookmarkEnd w:id="25"/>
    </w:p>
    <w:p w14:paraId="3A56A24B" w14:textId="77777777" w:rsidR="008D755D" w:rsidRDefault="00BB4483">
      <w:r>
        <w:t xml:space="preserve">Перед сохранением сервер проверяет формат, обязательность полей, допустимость </w:t>
      </w:r>
      <w:r>
        <w:t>значений и права пользователя. Связанные изменения записываются транзакционно: операция считается успешной только после фиксации всех необходимых данных.</w:t>
      </w:r>
    </w:p>
    <w:p w14:paraId="289CF0B6" w14:textId="77777777" w:rsidR="008D755D" w:rsidRDefault="00BB4483">
      <w:r>
        <w:t>После перезапуска сохраняются подтверждённые изменения профиля, расписания, дневника и подписки (NFR-0</w:t>
      </w:r>
      <w:r>
        <w:t>3). Повтор запроса после сбоя не должен создавать вторую запись одной и той же операции (NFR-10).</w:t>
      </w:r>
    </w:p>
    <w:p w14:paraId="27CB4B50" w14:textId="77777777" w:rsidR="008D755D" w:rsidRDefault="00BB4483">
      <w:r>
        <w:t>Резервная копия базы создаётся не реже одного раза в сутки. Восстановление контрольной копии на учебном стенде должно занимать не более 60 минут (NFR-04). Коп</w:t>
      </w:r>
      <w:r>
        <w:t>ия должна быть согласованной; копирование изменяемого файла базы без обеспечения целостности не считается надлежащим резервированием.</w:t>
      </w:r>
    </w:p>
    <w:p w14:paraId="3D1503B2" w14:textId="77777777" w:rsidR="008D755D" w:rsidRDefault="00BB4483">
      <w:r>
        <w:t>Копии размещаются отдельно от рабочего файла базы, а доступ ограничивается ответственным за эксплуатацию. В инструкции ука</w:t>
      </w:r>
      <w:r>
        <w:t>зываются место хранения, способ создания и последовательность восстановления.</w:t>
      </w:r>
    </w:p>
    <w:p w14:paraId="6A3B9004" w14:textId="77777777" w:rsidR="008D755D" w:rsidRDefault="00BB4483">
      <w:r>
        <w:t>При восстановлении сначала сохраняется состояние сбойной базы, затем проверяется копия, восстанавливаются данные и выполняются контрольные сценарии. Сроки хранения профиля, истор</w:t>
      </w:r>
      <w:r>
        <w:t>ии, журналов и резервных копий уточняются до эксплуатационного запуска (CON-05).</w:t>
      </w:r>
    </w:p>
    <w:p w14:paraId="0A10C6D1" w14:textId="77777777" w:rsidR="008D755D" w:rsidRDefault="00BB4483">
      <w:pPr>
        <w:pStyle w:val="4"/>
        <w:numPr>
          <w:ilvl w:val="3"/>
          <w:numId w:val="0"/>
        </w:numPr>
      </w:pPr>
      <w:bookmarkStart w:id="26" w:name="section27"/>
      <w:r>
        <w:t>6.5.2.3 Требования к входным данным</w:t>
      </w:r>
      <w:bookmarkEnd w:id="26"/>
    </w:p>
    <w:p w14:paraId="40A7FFD7" w14:textId="77777777" w:rsidR="008D755D" w:rsidRDefault="00BB4483">
      <w:r>
        <w:t>Система должна принимать следующие входные данные:</w:t>
      </w:r>
    </w:p>
    <w:p w14:paraId="080EB2A0" w14:textId="77777777" w:rsidR="008D755D" w:rsidRDefault="00BB4483">
      <w:pPr>
        <w:pStyle w:val="a0"/>
      </w:pPr>
      <w:r>
        <w:t>регистрация и вход: имя, электронная почта и пароль;</w:t>
      </w:r>
    </w:p>
    <w:p w14:paraId="36E75D99" w14:textId="77777777" w:rsidR="008D755D" w:rsidRDefault="00BB4483">
      <w:pPr>
        <w:pStyle w:val="a0"/>
      </w:pPr>
      <w:r>
        <w:t xml:space="preserve">профиль: целый возраст, рост в </w:t>
      </w:r>
      <w:r>
        <w:t>сантиметрах, вес в килограммах, уровень подготовки;</w:t>
      </w:r>
    </w:p>
    <w:p w14:paraId="64FE7645" w14:textId="77777777" w:rsidR="008D755D" w:rsidRDefault="00BB4483">
      <w:pPr>
        <w:pStyle w:val="a0"/>
      </w:pPr>
      <w:r>
        <w:t>план: цель, дни недели и время занятий;</w:t>
      </w:r>
    </w:p>
    <w:p w14:paraId="110C1E0B" w14:textId="77777777" w:rsidR="008D755D" w:rsidRDefault="00BB4483">
      <w:pPr>
        <w:pStyle w:val="a0"/>
      </w:pPr>
      <w:r>
        <w:lastRenderedPageBreak/>
        <w:t>изменения тренировки: упражнение, положительные подходы, повторения или длительность, новая дата и время;</w:t>
      </w:r>
    </w:p>
    <w:p w14:paraId="18E951D5" w14:textId="77777777" w:rsidR="008D755D" w:rsidRDefault="00BB4483">
      <w:pPr>
        <w:pStyle w:val="a0"/>
      </w:pPr>
      <w:r>
        <w:t>питание: продукт из справочника, положительная масса в гра</w:t>
      </w:r>
      <w:r>
        <w:t>ммах, дата и приём пищи;</w:t>
      </w:r>
    </w:p>
    <w:p w14:paraId="49F516F2" w14:textId="77777777" w:rsidR="008D755D" w:rsidRDefault="00BB4483">
      <w:pPr>
        <w:pStyle w:val="a0"/>
      </w:pPr>
      <w:r>
        <w:t>подписка: выбранный тариф и подтверждение оформления заказа;</w:t>
      </w:r>
    </w:p>
    <w:p w14:paraId="5A7E0F17" w14:textId="77777777" w:rsidR="008D755D" w:rsidRDefault="00BB4483">
      <w:pPr>
        <w:pStyle w:val="a0"/>
      </w:pPr>
      <w:r>
        <w:t>администрирование: данные упражнений, продуктов, правил, тарифов и статусов учётных записей;</w:t>
      </w:r>
    </w:p>
    <w:p w14:paraId="3115C2A4" w14:textId="77777777" w:rsidR="008D755D" w:rsidRDefault="00BB4483">
      <w:pPr>
        <w:pStyle w:val="a0"/>
      </w:pPr>
      <w:r>
        <w:t>интеграция: идентификатор заказа, сумма, статус и проверяемое подтверждение о</w:t>
      </w:r>
      <w:r>
        <w:t>т платёжного сервиса.</w:t>
      </w:r>
    </w:p>
    <w:p w14:paraId="2AD8ECE3" w14:textId="77777777" w:rsidR="008D755D" w:rsidRDefault="00BB4483">
      <w:r>
        <w:t>Пустые обязательные поля, текст вместо числа, нулевые или отрицательные значения параметров профиля и порций отклоняются. Для калорийности и БЖУ допускается нулевое, но не отрицательное значение. Возраст и количество подходов или повт</w:t>
      </w:r>
      <w:r>
        <w:t>орений задаются целыми числами.</w:t>
      </w:r>
    </w:p>
    <w:p w14:paraId="5F049C1A" w14:textId="77777777" w:rsidR="008D755D" w:rsidRDefault="00BB4483">
      <w:r>
        <w:t xml:space="preserve">Допустимые возрастные и антропометрические диапазоны согласуются отдельно; до их утверждения не вводятся произвольные медицинские нормы. Дата и время должны разбираться однозначно. При переносе запрещается совпадение даты и </w:t>
      </w:r>
      <w:r>
        <w:t>времени с другим занятием того же плана.</w:t>
      </w:r>
    </w:p>
    <w:p w14:paraId="4EE570E7" w14:textId="77777777" w:rsidR="008D755D" w:rsidRDefault="00BB4483">
      <w:r>
        <w:t>Проверка на клиенте служит для быстрого сообщения пользователю. Сервер повторяет проверки независимо от клиентского интерфейса. Данные уведомления об оплате принимаются только после проверки подлинности и соответств</w:t>
      </w:r>
      <w:r>
        <w:t>ия заказу.</w:t>
      </w:r>
    </w:p>
    <w:p w14:paraId="5329377E" w14:textId="77777777" w:rsidR="008D755D" w:rsidRDefault="00BB4483">
      <w:pPr>
        <w:pStyle w:val="3"/>
        <w:numPr>
          <w:ilvl w:val="2"/>
          <w:numId w:val="0"/>
        </w:numPr>
      </w:pPr>
      <w:bookmarkStart w:id="27" w:name="section28"/>
      <w:r>
        <w:t>6.5.3 Требования к лингвистическому обеспечению</w:t>
      </w:r>
      <w:bookmarkEnd w:id="27"/>
    </w:p>
    <w:p w14:paraId="6F42B3FD" w14:textId="77777777" w:rsidR="008D755D" w:rsidRDefault="00BB4483">
      <w:r>
        <w:t>Интерфейс, подсказки, сообщения об ошибках и инструкции должны быть на русском языке. Названия полей и состояний должны использовать одинаковые формулировки на всех страницах.</w:t>
      </w:r>
    </w:p>
    <w:p w14:paraId="6CFFDB3B" w14:textId="77777777" w:rsidR="008D755D" w:rsidRDefault="00BB4483">
      <w:r>
        <w:t>Единицы измерения ука</w:t>
      </w:r>
      <w:r>
        <w:t>зываются рядом со значениями: см, кг, г, мин, ккал. Даты в интерфейсе отображаются в формате ДД.ММ.ГГГГ, время — ЧЧ:ММ. Для расписания и границ дня питания применяется единый часовой пояс учебного стенда, явно указанный в настройках.</w:t>
      </w:r>
    </w:p>
    <w:p w14:paraId="2E8A5D0C" w14:textId="77777777" w:rsidR="008D755D" w:rsidRDefault="00BB4483">
      <w:r>
        <w:t>Система должна коррект</w:t>
      </w:r>
      <w:r>
        <w:t>но хранить и отображать кириллицу. Сообщения пользователю не должны содержать текст необработанного исключения, SQL-запросы или служебные сведения сервера.</w:t>
      </w:r>
    </w:p>
    <w:p w14:paraId="0D205D85" w14:textId="77777777" w:rsidR="008D755D" w:rsidRDefault="00BB4483">
      <w:pPr>
        <w:pStyle w:val="3"/>
        <w:numPr>
          <w:ilvl w:val="2"/>
          <w:numId w:val="0"/>
        </w:numPr>
      </w:pPr>
      <w:bookmarkStart w:id="28" w:name="section29"/>
      <w:r>
        <w:t>6.5.4 Требования к программному обеспечению</w:t>
      </w:r>
      <w:bookmarkEnd w:id="28"/>
    </w:p>
    <w:p w14:paraId="2DB067B9" w14:textId="77777777" w:rsidR="008D755D" w:rsidRDefault="00BB4483">
      <w:r>
        <w:t>Для учебной реализации принимается следующий стек:</w:t>
      </w:r>
    </w:p>
    <w:p w14:paraId="6387E4B8" w14:textId="77777777" w:rsidR="008D755D" w:rsidRDefault="00BB4483">
      <w:pPr>
        <w:pStyle w:val="a0"/>
      </w:pPr>
      <w:r>
        <w:t>клиен</w:t>
      </w:r>
      <w:r>
        <w:t>тская часть: HTML, CSS и JavaScript;</w:t>
      </w:r>
    </w:p>
    <w:p w14:paraId="6F5E4FBE" w14:textId="77777777" w:rsidR="008D755D" w:rsidRDefault="00BB4483">
      <w:pPr>
        <w:pStyle w:val="a0"/>
      </w:pPr>
      <w:r>
        <w:lastRenderedPageBreak/>
        <w:t xml:space="preserve">серверная часть: Python и </w:t>
      </w:r>
      <w:proofErr w:type="spellStart"/>
      <w:r>
        <w:t>Flask</w:t>
      </w:r>
      <w:proofErr w:type="spellEnd"/>
      <w:r>
        <w:t>;</w:t>
      </w:r>
    </w:p>
    <w:p w14:paraId="10261141" w14:textId="77777777" w:rsidR="008D755D" w:rsidRDefault="00BB4483">
      <w:pPr>
        <w:pStyle w:val="a0"/>
      </w:pPr>
      <w:r>
        <w:t>взаимодействие: REST API с согласованными форматами запросов и ответов;</w:t>
      </w:r>
    </w:p>
    <w:p w14:paraId="1F70AD60" w14:textId="77777777" w:rsidR="008D755D" w:rsidRDefault="00BB4483">
      <w:pPr>
        <w:pStyle w:val="a0"/>
      </w:pPr>
      <w:r>
        <w:t xml:space="preserve">хранилище: </w:t>
      </w:r>
      <w:proofErr w:type="spellStart"/>
      <w:r>
        <w:t>SQLite</w:t>
      </w:r>
      <w:proofErr w:type="spellEnd"/>
      <w:r>
        <w:t>;</w:t>
      </w:r>
    </w:p>
    <w:p w14:paraId="40B80FA5" w14:textId="77777777" w:rsidR="008D755D" w:rsidRDefault="00BB4483">
      <w:pPr>
        <w:pStyle w:val="a0"/>
      </w:pPr>
      <w:r>
        <w:t>внешняя интеграция: API выбранного платёжного сервиса в тестовом режиме.</w:t>
      </w:r>
    </w:p>
    <w:p w14:paraId="703D09A0" w14:textId="77777777" w:rsidR="008D755D" w:rsidRDefault="00BB4483">
      <w:r>
        <w:t xml:space="preserve">Приложение </w:t>
      </w:r>
      <w:r>
        <w:t>должно открываться по веб-адресу в браузере компьютера или ноутбука. Основная бизнес-логика размещается на сервере. Клиент отображает данные и отправляет пользовательские команды, не храня секретные ключи платёжного провайдера.</w:t>
      </w:r>
    </w:p>
    <w:p w14:paraId="70A73369" w14:textId="77777777" w:rsidR="008D755D" w:rsidRDefault="00BB4483">
      <w:r>
        <w:t>Зависимости должны быть зафи</w:t>
      </w:r>
      <w:r>
        <w:t>ксированы в файле проекта, а порядок установки и запуска — описан в инструкции. Конфигурация размещения и секреты передаются через настройки среды и не включаются в открытый исходный код.</w:t>
      </w:r>
    </w:p>
    <w:p w14:paraId="596C3FC0" w14:textId="77777777" w:rsidR="008D755D" w:rsidRDefault="00BB4483">
      <w:r>
        <w:t>В эксплуатационном режиме отключаются отладочные страницы. Обработка</w:t>
      </w:r>
      <w:r>
        <w:t xml:space="preserve"> ошибок должна возвращать контролируемые ответы. Версия схемы базы данных и порядок её обновления документируются, чтобы обновление не уничтожало историю.</w:t>
      </w:r>
    </w:p>
    <w:p w14:paraId="28D6854A" w14:textId="77777777" w:rsidR="008D755D" w:rsidRDefault="00BB4483">
      <w:r>
        <w:t xml:space="preserve">Веб-интерфейс должен работать в </w:t>
      </w:r>
      <w:proofErr w:type="spellStart"/>
      <w:r>
        <w:t>Chrome</w:t>
      </w:r>
      <w:proofErr w:type="spellEnd"/>
      <w:r>
        <w:t>, Firefox и Edge. Конкретные версии браузеров и операционной си</w:t>
      </w:r>
      <w:r>
        <w:t>стемы фиксируются в протоколе испытаний (NFR-09).</w:t>
      </w:r>
    </w:p>
    <w:p w14:paraId="48C427DF" w14:textId="77777777" w:rsidR="008D755D" w:rsidRDefault="00BB4483">
      <w:pPr>
        <w:pStyle w:val="4"/>
        <w:numPr>
          <w:ilvl w:val="3"/>
          <w:numId w:val="0"/>
        </w:numPr>
      </w:pPr>
      <w:bookmarkStart w:id="29" w:name="section30"/>
      <w:r>
        <w:t>6.5.4.1 Требования к операционной системе</w:t>
      </w:r>
      <w:bookmarkEnd w:id="29"/>
    </w:p>
    <w:p w14:paraId="283A7480" w14:textId="77777777" w:rsidR="008D755D" w:rsidRDefault="00BB4483">
      <w:r>
        <w:t>На пользовательском компьютере допускается операционная система, поддерживающая выбранный настольный браузер и сетевой доступ к серверу. Основные сценарии должны бы</w:t>
      </w:r>
      <w:r>
        <w:t>ть доступны средствами браузера без установки отдельного приложения.</w:t>
      </w:r>
    </w:p>
    <w:p w14:paraId="659407D9" w14:textId="77777777" w:rsidR="008D755D" w:rsidRDefault="00BB4483">
      <w:r>
        <w:t xml:space="preserve">Учебный сервер может работать под Windows или Linux при наличии совместимых Python, </w:t>
      </w:r>
      <w:proofErr w:type="spellStart"/>
      <w:r>
        <w:t>Flask</w:t>
      </w:r>
      <w:proofErr w:type="spellEnd"/>
      <w:r>
        <w:t xml:space="preserve"> и </w:t>
      </w:r>
      <w:proofErr w:type="spellStart"/>
      <w:r>
        <w:t>SQLite</w:t>
      </w:r>
      <w:proofErr w:type="spellEnd"/>
      <w:r>
        <w:t>. Для приёмки выбирается конкретная конфигурация, и её версии указываются в протоколе.</w:t>
      </w:r>
    </w:p>
    <w:p w14:paraId="7AFDF641" w14:textId="77777777" w:rsidR="008D755D" w:rsidRDefault="00BB4483">
      <w:r>
        <w:t>Пр</w:t>
      </w:r>
      <w:r>
        <w:t>оверка производительности проводится на одной зафиксированной конфигурации. Результаты не распространяются автоматически на другое оборудование и условия сети.</w:t>
      </w:r>
    </w:p>
    <w:p w14:paraId="7BDD276D" w14:textId="77777777" w:rsidR="008D755D" w:rsidRDefault="00BB4483">
      <w:pPr>
        <w:pStyle w:val="3"/>
        <w:numPr>
          <w:ilvl w:val="2"/>
          <w:numId w:val="0"/>
        </w:numPr>
      </w:pPr>
      <w:bookmarkStart w:id="30" w:name="section31"/>
      <w:r>
        <w:t>6.5.5 Требования к техническому обеспечению</w:t>
      </w:r>
      <w:bookmarkEnd w:id="30"/>
    </w:p>
    <w:p w14:paraId="6E3E7EB3" w14:textId="77777777" w:rsidR="008D755D" w:rsidRDefault="00BB4483">
      <w:r>
        <w:t>Пользовательское рабочее место должно включать:</w:t>
      </w:r>
    </w:p>
    <w:p w14:paraId="6E8F8DD7" w14:textId="77777777" w:rsidR="008D755D" w:rsidRDefault="00BB4483">
      <w:pPr>
        <w:pStyle w:val="a0"/>
      </w:pPr>
      <w:r>
        <w:t>перс</w:t>
      </w:r>
      <w:r>
        <w:t>ональный компьютер или ноутбук с поддерживаемым браузером;</w:t>
      </w:r>
    </w:p>
    <w:p w14:paraId="144151D7" w14:textId="77777777" w:rsidR="008D755D" w:rsidRDefault="00BB4483">
      <w:pPr>
        <w:pStyle w:val="a0"/>
      </w:pPr>
      <w:r>
        <w:t>экран с разрешением не менее 1366×768;</w:t>
      </w:r>
    </w:p>
    <w:p w14:paraId="28ED6BC4" w14:textId="77777777" w:rsidR="008D755D" w:rsidRDefault="00BB4483">
      <w:pPr>
        <w:pStyle w:val="a0"/>
      </w:pPr>
      <w:r>
        <w:t>клавиатуру и мышь либо эквивалентные средства ввода;</w:t>
      </w:r>
    </w:p>
    <w:p w14:paraId="374BFCB2" w14:textId="77777777" w:rsidR="008D755D" w:rsidRDefault="00BB4483">
      <w:pPr>
        <w:pStyle w:val="a0"/>
      </w:pPr>
      <w:r>
        <w:t>сетевое подключение к серверу веб-приложения.</w:t>
      </w:r>
    </w:p>
    <w:p w14:paraId="7929FEDE" w14:textId="77777777" w:rsidR="008D755D" w:rsidRDefault="00BB4483">
      <w:r>
        <w:lastRenderedPageBreak/>
        <w:t>Учебный сервер для контрольных измерений должен иметь не ме</w:t>
      </w:r>
      <w:r>
        <w:t>нее двух вычислительных ядер и 4 ГБ оперативной памяти. Должно быть достаточно дискового пространства для приложения, рабочей базы и резервных копий; объём рассчитывается по подготовленному набору данных.</w:t>
      </w:r>
    </w:p>
    <w:p w14:paraId="5B23926B" w14:textId="77777777" w:rsidR="008D755D" w:rsidRDefault="00BB4483">
      <w:r>
        <w:t>Для испытания оплаты серверу необходим доступ к тес</w:t>
      </w:r>
      <w:r>
        <w:t>товому API выбранного провайдера и предусмотренный провайдером способ получения подтверждения. Подключение реального приёма платежей не требуется для учебного стенда.</w:t>
      </w:r>
    </w:p>
    <w:p w14:paraId="7EB4F1CD" w14:textId="77777777" w:rsidR="008D755D" w:rsidRDefault="00BB4483">
      <w:r>
        <w:t>Пользовательский компьютер и сервер могут совпадать при локальной демонстрации. В этом сл</w:t>
      </w:r>
      <w:r>
        <w:t>учае конфигурация и дополнительная нагрузка фиксируются в протоколе. Установка специальных измерительных приборов или спортивных датчиков не требуется.</w:t>
      </w:r>
    </w:p>
    <w:p w14:paraId="7EAD4AFE" w14:textId="77777777" w:rsidR="008D755D" w:rsidRDefault="00BB4483">
      <w:pPr>
        <w:pStyle w:val="3"/>
        <w:numPr>
          <w:ilvl w:val="2"/>
          <w:numId w:val="0"/>
        </w:numPr>
      </w:pPr>
      <w:bookmarkStart w:id="31" w:name="section32"/>
      <w:r>
        <w:t>6.5.6 Требования к метрологическому обеспечению</w:t>
      </w:r>
      <w:bookmarkEnd w:id="31"/>
    </w:p>
    <w:p w14:paraId="5922E67C" w14:textId="77777777" w:rsidR="008D755D" w:rsidRDefault="00BB4483">
      <w:r>
        <w:t>Специальные требования к метрологическому обеспечению не</w:t>
      </w:r>
      <w:r>
        <w:t xml:space="preserve"> предъявляются: система не выполняет физических измерений и не использует собственные измерительные приборы. Возраст, рост, вес и массу порций вводит пользователь.</w:t>
      </w:r>
    </w:p>
    <w:p w14:paraId="2AF118C3" w14:textId="77777777" w:rsidR="008D755D" w:rsidRDefault="00BB4483">
      <w:r>
        <w:t>Проверка программных вычислений выполняется по контрольным примерам. Время отклика измеряетс</w:t>
      </w:r>
      <w:r>
        <w:t>я программными средствами на зафиксированном стенде; способ измерения и условия отражаются в протоколе.</w:t>
      </w:r>
    </w:p>
    <w:p w14:paraId="7E4FB206" w14:textId="77777777" w:rsidR="008D755D" w:rsidRDefault="00BB4483">
      <w:pPr>
        <w:pStyle w:val="3"/>
        <w:numPr>
          <w:ilvl w:val="2"/>
          <w:numId w:val="0"/>
        </w:numPr>
      </w:pPr>
      <w:bookmarkStart w:id="32" w:name="section33"/>
      <w:r>
        <w:t>6.5.7 Требования к организационному обеспечению</w:t>
      </w:r>
      <w:bookmarkEnd w:id="32"/>
    </w:p>
    <w:p w14:paraId="526D916E" w14:textId="77777777" w:rsidR="008D755D" w:rsidRDefault="00BB4483">
      <w:r>
        <w:t>Распределение обязанностей должно соответствовать ролевой модели:</w:t>
      </w:r>
    </w:p>
    <w:p w14:paraId="50710F89" w14:textId="77777777" w:rsidR="008D755D" w:rsidRDefault="00BB4483">
      <w:pPr>
        <w:pStyle w:val="a0"/>
      </w:pPr>
      <w:r>
        <w:t>пользователь отвечает за ввод своих ис</w:t>
      </w:r>
      <w:r>
        <w:t>ходных данных, выбор цели, подтверждение изменений плана и учёт выполненных занятий и питания;</w:t>
      </w:r>
    </w:p>
    <w:p w14:paraId="1C6DEE29" w14:textId="77777777" w:rsidR="008D755D" w:rsidRDefault="00BB4483">
      <w:pPr>
        <w:pStyle w:val="a0"/>
      </w:pPr>
      <w:r>
        <w:t>администратор поддерживает упражнения, продукты, правила, тарифы и статусы пользователей;</w:t>
      </w:r>
    </w:p>
    <w:p w14:paraId="40566A3E" w14:textId="77777777" w:rsidR="008D755D" w:rsidRDefault="00BB4483">
      <w:pPr>
        <w:pStyle w:val="a0"/>
      </w:pPr>
      <w:r>
        <w:t>ответственный за техническую эксплуатацию развёртывает сервер, контроли</w:t>
      </w:r>
      <w:r>
        <w:t>рует журналы, резервное копирование и восстановление.</w:t>
      </w:r>
    </w:p>
    <w:p w14:paraId="4E36B413" w14:textId="77777777" w:rsidR="008D755D" w:rsidRDefault="00BB4483">
      <w:r>
        <w:t>В учебном проекте административные и технические обязанности может совмещать исполнитель. Техническое обслуживание не должно предоставлять обычному пользователю дополнительные права.</w:t>
      </w:r>
    </w:p>
    <w:p w14:paraId="23A717CB" w14:textId="77777777" w:rsidR="008D755D" w:rsidRDefault="00BB4483">
      <w:r>
        <w:t>До демонстрации дол</w:t>
      </w:r>
      <w:r>
        <w:t>жны быть подготовлены тестовые учётные записи, справочники и правила. Администратор проверяет данные до их использования при формировании планов.</w:t>
      </w:r>
    </w:p>
    <w:p w14:paraId="5C4886E2" w14:textId="77777777" w:rsidR="008D755D" w:rsidRDefault="00BB4483">
      <w:r>
        <w:t xml:space="preserve">При сбое пользователю показывается сообщение и возможность повторить действие. Ответственный за </w:t>
      </w:r>
      <w:r>
        <w:t>эксплуатацию устанавливает причину по журналам. Пользователь не должен самостоятельно изменять базу для устранения ошибки.</w:t>
      </w:r>
    </w:p>
    <w:p w14:paraId="656B7885" w14:textId="77777777" w:rsidR="008D755D" w:rsidRDefault="00BB4483">
      <w:pPr>
        <w:pStyle w:val="3"/>
        <w:numPr>
          <w:ilvl w:val="2"/>
          <w:numId w:val="0"/>
        </w:numPr>
      </w:pPr>
      <w:bookmarkStart w:id="33" w:name="section34"/>
      <w:r>
        <w:lastRenderedPageBreak/>
        <w:t>6.5.8 Требования к методическому обеспечению</w:t>
      </w:r>
      <w:bookmarkEnd w:id="33"/>
    </w:p>
    <w:p w14:paraId="66FB8026" w14:textId="77777777" w:rsidR="008D755D" w:rsidRDefault="00BB4483">
      <w:r>
        <w:t xml:space="preserve">Методическое обеспечение должно включать описание правил формирования </w:t>
      </w:r>
      <w:r>
        <w:t>тренировок, порядок расчёта калорий и инструкции по основным операциям. Для таблицы правил подготавливаются контрольные профили с ожидаемыми результатами.</w:t>
      </w:r>
    </w:p>
    <w:p w14:paraId="597018FB" w14:textId="77777777" w:rsidR="008D755D" w:rsidRDefault="00BB4483">
      <w:r>
        <w:t>Исполнитель использует предоставленный первичный анализ и образцы документов. Требования к учебному о</w:t>
      </w:r>
      <w:r>
        <w:t>формлению и применению нормативных документов уточняются по заданию преподавателя.</w:t>
      </w:r>
    </w:p>
    <w:p w14:paraId="3C7B3398" w14:textId="77777777" w:rsidR="008D755D" w:rsidRDefault="00BB4483">
      <w:r>
        <w:t xml:space="preserve">Для пользователя подготавливается инструкция: вход, профиль, формирование и изменение плана, отметка выполнения, оформление подписки и питание. Для администратора — ведение </w:t>
      </w:r>
      <w:r>
        <w:t>справочников, правил, тарифов и пользователей.</w:t>
      </w:r>
    </w:p>
    <w:p w14:paraId="5D7722F6" w14:textId="77777777" w:rsidR="008D755D" w:rsidRDefault="00BB4483">
      <w:r>
        <w:t>Инструкция по запуску должна описывать установку зависимостей, настройку базы, тестовой оплаты, резервирование и восстановление. Неопределённые алгоритмы и тарифы согласуются до реализации соответствующих треб</w:t>
      </w:r>
      <w:r>
        <w:t>ований.</w:t>
      </w:r>
    </w:p>
    <w:p w14:paraId="3E8521EA" w14:textId="77777777" w:rsidR="008D755D" w:rsidRDefault="00BB4483">
      <w:pPr>
        <w:pStyle w:val="2"/>
        <w:numPr>
          <w:ilvl w:val="1"/>
          <w:numId w:val="0"/>
        </w:numPr>
      </w:pPr>
      <w:bookmarkStart w:id="34" w:name="section35"/>
      <w:r>
        <w:t>6.6 Общие технические требования к системе</w:t>
      </w:r>
      <w:bookmarkEnd w:id="34"/>
    </w:p>
    <w:p w14:paraId="1472F317" w14:textId="77777777" w:rsidR="008D755D" w:rsidRDefault="00BB4483">
      <w:r>
        <w:t>Общие технические требования устанавливают проверяемые характеристики качества и условия эксплуатации веб-приложения. Они применяются ко всем пользовательским сценариям и административным операциям.</w:t>
      </w:r>
    </w:p>
    <w:p w14:paraId="18E46E1C" w14:textId="77777777" w:rsidR="008D755D" w:rsidRDefault="00BB4483">
      <w:pPr>
        <w:pStyle w:val="3"/>
        <w:numPr>
          <w:ilvl w:val="2"/>
          <w:numId w:val="0"/>
        </w:numPr>
      </w:pPr>
      <w:bookmarkStart w:id="35" w:name="section36"/>
      <w:r>
        <w:t xml:space="preserve">6.6.1 </w:t>
      </w:r>
      <w:r>
        <w:t>Требования к численности и квалификации персонала и пользователей системы</w:t>
      </w:r>
      <w:bookmarkEnd w:id="35"/>
    </w:p>
    <w:p w14:paraId="0E60D6DB" w14:textId="77777777" w:rsidR="008D755D" w:rsidRDefault="00BB4483">
      <w:r>
        <w:t>Техническую эксплуатацию учебного экземпляра обеспечивает один ответственный, который может совмещать эту работу с разработкой и администрированием.</w:t>
      </w:r>
    </w:p>
    <w:p w14:paraId="341F4941" w14:textId="77777777" w:rsidR="008D755D" w:rsidRDefault="00BB4483">
      <w:r>
        <w:t>Ответственный должен уметь устана</w:t>
      </w:r>
      <w:r>
        <w:t xml:space="preserve">вливать Python-зависимости, запускать </w:t>
      </w:r>
      <w:proofErr w:type="spellStart"/>
      <w:r>
        <w:t>Flask</w:t>
      </w:r>
      <w:proofErr w:type="spellEnd"/>
      <w:r>
        <w:t>-приложение, настраивать доступ к базе, читать журналы и восстанавливать резервную копию. Для проверки оплаты необходимы навыки работы с настройками API выбранного провайдера.</w:t>
      </w:r>
    </w:p>
    <w:p w14:paraId="2F4A1735" w14:textId="77777777" w:rsidR="008D755D" w:rsidRDefault="00BB4483">
      <w:r>
        <w:t>Пользователю достаточно навыков работ</w:t>
      </w:r>
      <w:r>
        <w:t>ы с браузером и веб-формами. Специальные знания программирования не требуются. Администратору необходимы навыки ведения справочников и понимание согласованных правил формирования планов.</w:t>
      </w:r>
    </w:p>
    <w:p w14:paraId="486928DD" w14:textId="77777777" w:rsidR="008D755D" w:rsidRDefault="00BB4483">
      <w:r>
        <w:t xml:space="preserve">Проверяемая одновременная нагрузка — 20 пользователей в соответствии </w:t>
      </w:r>
      <w:r>
        <w:t>с NFR-01 и NFR-02. Эта величина является условием испытаний, а не гарантией работы при любой нагрузке. Круглосуточное дежурство персонала для учебного стенда не предусматривается.</w:t>
      </w:r>
    </w:p>
    <w:p w14:paraId="0551939C" w14:textId="77777777" w:rsidR="008D755D" w:rsidRDefault="00BB4483">
      <w:pPr>
        <w:pStyle w:val="3"/>
        <w:numPr>
          <w:ilvl w:val="2"/>
          <w:numId w:val="0"/>
        </w:numPr>
      </w:pPr>
      <w:bookmarkStart w:id="36" w:name="section37"/>
      <w:r>
        <w:lastRenderedPageBreak/>
        <w:t>6.6.2 Требования к показателям назначения</w:t>
      </w:r>
      <w:bookmarkEnd w:id="36"/>
    </w:p>
    <w:p w14:paraId="25987BAD" w14:textId="77777777" w:rsidR="008D755D" w:rsidRDefault="00BB4483">
      <w:r>
        <w:t>Результат разработки должен соотве</w:t>
      </w:r>
      <w:r>
        <w:t>тствовать следующим показателям. Их проверка проводится на стенде с двумя ядрами и 4 ГБ оперативной памяти; объём тестовых справочников и базы фиксируется в протоколе.</w:t>
      </w:r>
    </w:p>
    <w:p w14:paraId="65CD5192" w14:textId="77777777" w:rsidR="008D755D" w:rsidRDefault="00BB4483">
      <w:r>
        <w:t xml:space="preserve">Открытие расписания должно занимать не более 2 секунд не менее чем в 95 из 100 запросов </w:t>
      </w:r>
      <w:r>
        <w:t>при 20 одновременных пользователях (NFR-01). Формирование недельного плана должно занимать не более 5 секунд не менее чем в 95 из 100 запусков при той же нагрузке (NFR-02).</w:t>
      </w:r>
    </w:p>
    <w:p w14:paraId="10BF30F3" w14:textId="77777777" w:rsidR="008D755D" w:rsidRDefault="00BB4483">
      <w:r>
        <w:t>Подтверждённые данные должны сохраняться после перезапуска сервера (NFR-03). Резерв</w:t>
      </w:r>
      <w:r>
        <w:t>ная копия создаётся не реже одного раза в сутки, контрольное восстановление выполняется не более чем за 60 минут (NFR-04).</w:t>
      </w:r>
    </w:p>
    <w:p w14:paraId="11C584C4" w14:textId="77777777" w:rsidR="008D755D" w:rsidRDefault="00BB4483">
      <w:r>
        <w:t xml:space="preserve">Эксплуатационная передача данных выполняется по HTTPS (NFR-05). Пароли хранятся как стойкие </w:t>
      </w:r>
      <w:proofErr w:type="spellStart"/>
      <w:r>
        <w:t>хеши</w:t>
      </w:r>
      <w:proofErr w:type="spellEnd"/>
      <w:r>
        <w:t xml:space="preserve"> с солью (NFR-06). Роль и подписка пр</w:t>
      </w:r>
      <w:r>
        <w:t>оверяются на сервере при каждом защищённом запросе (NFR-07).</w:t>
      </w:r>
    </w:p>
    <w:p w14:paraId="6183064D" w14:textId="77777777" w:rsidR="008D755D" w:rsidRDefault="00BB4483">
      <w:r>
        <w:t xml:space="preserve">Основные страницы проверяются на разрешениях 1366×768 и 1920×1080 без горизонтальной прокрутки (NFR-08). Сценарии выполняются в </w:t>
      </w:r>
      <w:proofErr w:type="spellStart"/>
      <w:r>
        <w:t>Chrome</w:t>
      </w:r>
      <w:proofErr w:type="spellEnd"/>
      <w:r>
        <w:t>, Firefox и Edge с фиксацией версий (NFR-09).</w:t>
      </w:r>
    </w:p>
    <w:p w14:paraId="7A95B387" w14:textId="77777777" w:rsidR="008D755D" w:rsidRDefault="00BB4483">
      <w:r>
        <w:t>При сбое пользо</w:t>
      </w:r>
      <w:r>
        <w:t>ватель должен видеть, что операция не завершена; данные остаются в открытой форме, а повтор запроса не создаёт дубликаты (NFR-10). Измерения и отрицательные случаи оформляются отдельным протоколом.</w:t>
      </w:r>
    </w:p>
    <w:p w14:paraId="5C153009" w14:textId="77777777" w:rsidR="008D755D" w:rsidRDefault="00BB4483">
      <w:pPr>
        <w:pStyle w:val="3"/>
        <w:numPr>
          <w:ilvl w:val="2"/>
          <w:numId w:val="0"/>
        </w:numPr>
      </w:pPr>
      <w:bookmarkStart w:id="37" w:name="section38"/>
      <w:r>
        <w:t>6.6.3 Требования к надежности</w:t>
      </w:r>
      <w:bookmarkEnd w:id="37"/>
    </w:p>
    <w:p w14:paraId="33E0BBFC" w14:textId="77777777" w:rsidR="008D755D" w:rsidRDefault="00BB4483">
      <w:r>
        <w:t>Надёжность системы должна об</w:t>
      </w:r>
      <w:r>
        <w:t>еспечиваться следующими мерами:</w:t>
      </w:r>
    </w:p>
    <w:p w14:paraId="4F988FE8" w14:textId="77777777" w:rsidR="008D755D" w:rsidRDefault="00BB4483">
      <w:pPr>
        <w:pStyle w:val="a0"/>
      </w:pPr>
      <w:r>
        <w:t>проверкой исходных значений до изменения базы данных;</w:t>
      </w:r>
    </w:p>
    <w:p w14:paraId="2AD59D8F" w14:textId="77777777" w:rsidR="008D755D" w:rsidRDefault="00BB4483">
      <w:pPr>
        <w:pStyle w:val="a0"/>
      </w:pPr>
      <w:r>
        <w:t>транзакционным сохранением связанных записей;</w:t>
      </w:r>
    </w:p>
    <w:p w14:paraId="600A4E77" w14:textId="77777777" w:rsidR="008D755D" w:rsidRDefault="00BB4483">
      <w:pPr>
        <w:pStyle w:val="a0"/>
      </w:pPr>
      <w:r>
        <w:t>сохранением подтверждённых операций при перезапуске;</w:t>
      </w:r>
    </w:p>
    <w:p w14:paraId="06710B11" w14:textId="77777777" w:rsidR="008D755D" w:rsidRDefault="00BB4483">
      <w:pPr>
        <w:pStyle w:val="a0"/>
      </w:pPr>
      <w:r>
        <w:t>защитой от дублирования повторно отправленных операций;</w:t>
      </w:r>
    </w:p>
    <w:p w14:paraId="39C24ADE" w14:textId="77777777" w:rsidR="008D755D" w:rsidRDefault="00BB4483">
      <w:pPr>
        <w:pStyle w:val="a0"/>
      </w:pPr>
      <w:r>
        <w:t>регулярным резе</w:t>
      </w:r>
      <w:r>
        <w:t>рвным копированием и проверкой восстановления;</w:t>
      </w:r>
    </w:p>
    <w:p w14:paraId="6DBEE942" w14:textId="77777777" w:rsidR="008D755D" w:rsidRDefault="00BB4483">
      <w:pPr>
        <w:pStyle w:val="a0"/>
      </w:pPr>
      <w:r>
        <w:t>обработкой сетевых ошибок и недоступности внешнего платёжного сервиса.</w:t>
      </w:r>
    </w:p>
    <w:p w14:paraId="5007752C" w14:textId="77777777" w:rsidR="008D755D" w:rsidRDefault="00BB4483">
      <w:r>
        <w:t xml:space="preserve">После ошибки система не должна сообщать о сохранении, если запись не подтверждена сервером. При повторном запросе с тем же </w:t>
      </w:r>
      <w:r>
        <w:t>идентификатором операции возвращается существующий результат либо продолжается безопасная обработка.</w:t>
      </w:r>
    </w:p>
    <w:p w14:paraId="4926FDEA" w14:textId="77777777" w:rsidR="008D755D" w:rsidRDefault="00BB4483">
      <w:r>
        <w:lastRenderedPageBreak/>
        <w:t>Сбой формирования нового плана не должен удалять ранее сохранённый план. Отказ оплаты не активирует подписку. Изменение административного справочника не до</w:t>
      </w:r>
      <w:r>
        <w:t>лжно нарушать историю ранее выполненных действий.</w:t>
      </w:r>
    </w:p>
    <w:p w14:paraId="77E7C72E" w14:textId="77777777" w:rsidR="008D755D" w:rsidRDefault="00BB4483">
      <w:r>
        <w:t>Учебная версия не заявляет гарантированную круглосуточную доступность. Плановые остановки и обновления выполняются ответственным с сохранением рабочей базы и резервной копии.</w:t>
      </w:r>
    </w:p>
    <w:p w14:paraId="11D1335D" w14:textId="77777777" w:rsidR="008D755D" w:rsidRDefault="00BB4483">
      <w:pPr>
        <w:pStyle w:val="3"/>
        <w:numPr>
          <w:ilvl w:val="2"/>
          <w:numId w:val="0"/>
        </w:numPr>
      </w:pPr>
      <w:bookmarkStart w:id="38" w:name="section39"/>
      <w:r>
        <w:t>6.6.4 Требования к безопасности</w:t>
      </w:r>
      <w:bookmarkEnd w:id="38"/>
    </w:p>
    <w:p w14:paraId="21AC2FCF" w14:textId="77777777" w:rsidR="008D755D" w:rsidRDefault="00BB4483">
      <w:r>
        <w:t>При эксплуатации должны выполняться следующие требования:</w:t>
      </w:r>
    </w:p>
    <w:p w14:paraId="65B2D471" w14:textId="77777777" w:rsidR="008D755D" w:rsidRDefault="00BB4483">
      <w:pPr>
        <w:pStyle w:val="a0"/>
      </w:pPr>
      <w:r>
        <w:t>передача персональных данных и подтверждений оплаты осуществляется через HTTPS;</w:t>
      </w:r>
    </w:p>
    <w:p w14:paraId="188CCE64" w14:textId="77777777" w:rsidR="008D755D" w:rsidRDefault="00BB4483">
      <w:pPr>
        <w:pStyle w:val="a0"/>
      </w:pPr>
      <w:r>
        <w:t xml:space="preserve">пароли хранятся только в виде стойких </w:t>
      </w:r>
      <w:proofErr w:type="spellStart"/>
      <w:r>
        <w:t>хешей</w:t>
      </w:r>
      <w:proofErr w:type="spellEnd"/>
      <w:r>
        <w:t xml:space="preserve"> с солью;</w:t>
      </w:r>
    </w:p>
    <w:p w14:paraId="6CD695E9" w14:textId="77777777" w:rsidR="008D755D" w:rsidRDefault="00BB4483">
      <w:pPr>
        <w:pStyle w:val="a0"/>
      </w:pPr>
      <w:r>
        <w:t>данные банковских карт не хранятся в базе и журналах приложения;</w:t>
      </w:r>
    </w:p>
    <w:p w14:paraId="7F4205B3" w14:textId="77777777" w:rsidR="008D755D" w:rsidRDefault="00BB4483">
      <w:pPr>
        <w:pStyle w:val="a0"/>
      </w:pPr>
      <w:r>
        <w:t>секреты платёжного сервиса и параметры доступа не передаются в браузер;</w:t>
      </w:r>
    </w:p>
    <w:p w14:paraId="22E1A030" w14:textId="77777777" w:rsidR="008D755D" w:rsidRDefault="00BB4483">
      <w:pPr>
        <w:pStyle w:val="a0"/>
      </w:pPr>
      <w:r>
        <w:t>административные функции требуют административной роли;</w:t>
      </w:r>
    </w:p>
    <w:p w14:paraId="44CB042A" w14:textId="77777777" w:rsidR="008D755D" w:rsidRDefault="00BB4483">
      <w:pPr>
        <w:pStyle w:val="a0"/>
      </w:pPr>
      <w:r>
        <w:t>входные данные проверяются до использования в запросах и расчётах.</w:t>
      </w:r>
    </w:p>
    <w:p w14:paraId="3B6B97F9" w14:textId="77777777" w:rsidR="008D755D" w:rsidRDefault="00BB4483">
      <w:r>
        <w:t>Приложение должно использовать безопасные механизмы формиров</w:t>
      </w:r>
      <w:r>
        <w:t>ания запросов к базе и вывода пользовательского текста. Для операций, изменяющих данные в сессии браузера, предусматривается защита от подделки запросов.</w:t>
      </w:r>
    </w:p>
    <w:p w14:paraId="29B207B2" w14:textId="77777777" w:rsidR="008D755D" w:rsidRDefault="00BB4483">
      <w:r>
        <w:t>Выход из учётной записи завершает доступ к защищённым операциям. В эксплуатационном режиме не показыва</w:t>
      </w:r>
      <w:r>
        <w:t>ются отладочные сведения и необработанные исключения. В журнал не включаются пароли и платёжные реквизиты.</w:t>
      </w:r>
    </w:p>
    <w:p w14:paraId="2DDE0225" w14:textId="77777777" w:rsidR="008D755D" w:rsidRDefault="00BB4483">
      <w:r>
        <w:t>Конкретная политика обработки персональных данных, сроки хранения и удаления определяются до эксплуатационного запуска. В учебной демонстрации исполь</w:t>
      </w:r>
      <w:r>
        <w:t>зуются тестовые данные.</w:t>
      </w:r>
    </w:p>
    <w:p w14:paraId="39050E0C" w14:textId="77777777" w:rsidR="008D755D" w:rsidRDefault="00BB4483">
      <w:pPr>
        <w:pStyle w:val="3"/>
        <w:numPr>
          <w:ilvl w:val="2"/>
          <w:numId w:val="0"/>
        </w:numPr>
      </w:pPr>
      <w:bookmarkStart w:id="39" w:name="section40"/>
      <w:r>
        <w:t>6.6.5 Требования к эргономике и технической эстетике</w:t>
      </w:r>
      <w:bookmarkEnd w:id="39"/>
    </w:p>
    <w:p w14:paraId="11F8BC94" w14:textId="77777777" w:rsidR="008D755D" w:rsidRDefault="00BB4483">
      <w:r>
        <w:t>Основные элементы навигации, заголовки и кнопки должны иметь одинаковое расположение на страницах. Действия «Сохранить», «Отмена», «Изменить» и «Удалить» должны различаться тексто</w:t>
      </w:r>
      <w:r>
        <w:t>выми подписями.</w:t>
      </w:r>
    </w:p>
    <w:p w14:paraId="0E67218E" w14:textId="77777777" w:rsidR="008D755D" w:rsidRDefault="00BB4483">
      <w:r>
        <w:t>Статусы «Запланирована», «Выполнена», «Ожидает оплаты», «Активна» и «Истекла» отображаются словами; цвет может использоваться дополнительно. Пользователь должен понимать статус без необходимости различать только цвет.</w:t>
      </w:r>
    </w:p>
    <w:p w14:paraId="257F095F" w14:textId="77777777" w:rsidR="008D755D" w:rsidRDefault="00BB4483">
      <w:r>
        <w:lastRenderedPageBreak/>
        <w:t>Поля с возрастом, рост</w:t>
      </w:r>
      <w:r>
        <w:t>ом, весом, массой продукта и длительностью должны содержать единицы измерения. Сообщения об ошибках располагаются у соответствующих полей и объясняют способ исправления.</w:t>
      </w:r>
    </w:p>
    <w:p w14:paraId="1597519D" w14:textId="77777777" w:rsidR="008D755D" w:rsidRDefault="00BB4483">
      <w:r>
        <w:t xml:space="preserve">Таблицы расписания и питания должны иметь заголовки колонок. Суммарная калорийность и </w:t>
      </w:r>
      <w:r>
        <w:t>статус подписки располагаются в видимой области соответствующей страницы. Длинные названия упражнений и продуктов должны переноситься без разрушения макета.</w:t>
      </w:r>
    </w:p>
    <w:p w14:paraId="6922AE2D" w14:textId="77777777" w:rsidR="008D755D" w:rsidRDefault="00BB4483">
      <w:r>
        <w:t>Навигация по формам должна быть доступна с клавиатуры. После ошибки пользователь сохраняет контекст</w:t>
      </w:r>
      <w:r>
        <w:t xml:space="preserve"> работы: открытый раздел и введённые значения, если форма ещё не закрыта.</w:t>
      </w:r>
    </w:p>
    <w:p w14:paraId="7280F2C0" w14:textId="77777777" w:rsidR="008D755D" w:rsidRDefault="00BB4483">
      <w:pPr>
        <w:pStyle w:val="3"/>
        <w:numPr>
          <w:ilvl w:val="2"/>
          <w:numId w:val="0"/>
        </w:numPr>
      </w:pPr>
      <w:bookmarkStart w:id="40" w:name="section41"/>
      <w:r>
        <w:t>6.6.6 Требования к транспортабельности</w:t>
      </w:r>
      <w:bookmarkEnd w:id="40"/>
    </w:p>
    <w:p w14:paraId="57ED99FF" w14:textId="77777777" w:rsidR="008D755D" w:rsidRDefault="00BB4483">
      <w:r>
        <w:t>Требования к физической транспортабельности не предъявляются: система является программным продуктом и не включает специализированное оборудова</w:t>
      </w:r>
      <w:r>
        <w:t>ние.</w:t>
      </w:r>
    </w:p>
    <w:p w14:paraId="5139BB5B" w14:textId="77777777" w:rsidR="008D755D" w:rsidRDefault="00BB4483">
      <w:r>
        <w:t>Перенос программного экземпляра на другой учебный компьютер обеспечивается исходным кодом, зафиксированными зависимостями, резервной копией базы и инструкцией запуска. После переноса проверяются доступ к базе, конфигурация и основные сценарии. Секреты</w:t>
      </w:r>
      <w:r>
        <w:t xml:space="preserve"> не включаются в общедоступный архив проекта.</w:t>
      </w:r>
    </w:p>
    <w:p w14:paraId="2ED5653B" w14:textId="77777777" w:rsidR="008D755D" w:rsidRDefault="00BB4483">
      <w:pPr>
        <w:pStyle w:val="3"/>
        <w:numPr>
          <w:ilvl w:val="2"/>
          <w:numId w:val="0"/>
        </w:numPr>
      </w:pPr>
      <w:bookmarkStart w:id="41" w:name="section42"/>
      <w:r>
        <w:t>6.6.7 Требования к эксплуатации, техническому обслуживанию, ремонту и хранению компонентов системы</w:t>
      </w:r>
      <w:bookmarkEnd w:id="41"/>
    </w:p>
    <w:p w14:paraId="4B9953BC" w14:textId="77777777" w:rsidR="008D755D" w:rsidRDefault="00BB4483">
      <w:r>
        <w:t xml:space="preserve">Эксплуатация предусматривает доступ к серверу и работоспособный браузер пользователя. </w:t>
      </w:r>
      <w:r>
        <w:t>Ответственный контролирует запуск серверного процесса, свободное дисковое пространство, сообщения об ошибках и наличие резервных копий.</w:t>
      </w:r>
    </w:p>
    <w:p w14:paraId="542E4231" w14:textId="77777777" w:rsidR="008D755D" w:rsidRDefault="00BB4483">
      <w:r>
        <w:t>Техническое обслуживание включает обновление зависимостей после проверки совместимости, проверку справочников, очистку ж</w:t>
      </w:r>
      <w:r>
        <w:t>урналов по утверждённым срокам и контроль восстановления базы. Перед изменением схемы или установкой новой версии создаётся резервная копия.</w:t>
      </w:r>
    </w:p>
    <w:p w14:paraId="0DAE250D" w14:textId="77777777" w:rsidR="008D755D" w:rsidRDefault="00BB4483">
      <w:r>
        <w:t>При неисправности анализируются журналы, конфигурация и состояние базы. Исправление выполняется в коде или настройк</w:t>
      </w:r>
      <w:r>
        <w:t>ах с последующей проверкой затронутого сценария. Ручное редактирование пользовательской истории не используется как штатный способ обслуживания.</w:t>
      </w:r>
    </w:p>
    <w:p w14:paraId="6CD00FA1" w14:textId="77777777" w:rsidR="008D755D" w:rsidRDefault="00BB4483">
      <w:r>
        <w:t>Исходный код и инструкции хранятся в репозитории проекта. Рабочая база, резервные копии и секреты размещаются в</w:t>
      </w:r>
      <w:r>
        <w:t xml:space="preserve"> защищённом серверном окружении. Для отката должна быть доступна предыдущая совместимая версия приложения и базы.</w:t>
      </w:r>
    </w:p>
    <w:p w14:paraId="04F47E44" w14:textId="77777777" w:rsidR="008D755D" w:rsidRDefault="00BB4483">
      <w:r>
        <w:t xml:space="preserve">Пользователю при временной недоступности функции показывается сообщение. Если ответ сервера не получен, операция не отображается как </w:t>
      </w:r>
      <w:r>
        <w:t>успешно завершённая.</w:t>
      </w:r>
    </w:p>
    <w:p w14:paraId="329CA409" w14:textId="77777777" w:rsidR="008D755D" w:rsidRDefault="00BB4483">
      <w:pPr>
        <w:pStyle w:val="3"/>
        <w:numPr>
          <w:ilvl w:val="2"/>
          <w:numId w:val="0"/>
        </w:numPr>
      </w:pPr>
      <w:bookmarkStart w:id="42" w:name="section43"/>
      <w:r>
        <w:lastRenderedPageBreak/>
        <w:t>6.6.8 Требования к защите информации от несанкционированного доступа</w:t>
      </w:r>
      <w:bookmarkEnd w:id="42"/>
    </w:p>
    <w:p w14:paraId="3E4DC2FD" w14:textId="77777777" w:rsidR="008D755D" w:rsidRDefault="00BB4483">
      <w:r>
        <w:t>Проверка доступа должна выполняться сервером для каждого защищённого запроса независимо от наличия кнопки в интерфейсе. Пользователь может читать и изменять только пр</w:t>
      </w:r>
      <w:r>
        <w:t>инадлежащие ему профиль, тренировки и записи питания (FR-28, NFR-07).</w:t>
      </w:r>
    </w:p>
    <w:p w14:paraId="483E35F5" w14:textId="77777777" w:rsidR="008D755D" w:rsidRDefault="00BB4483">
      <w:r>
        <w:t>Попытка открыть чужой объект по подставленному идентификатору должна быть отклонена. Запрос обычного пользователя к административным операциям также отклоняется. Недоступные объекты не д</w:t>
      </w:r>
      <w:r>
        <w:t>олжны появляться в списках и результатах поиска.</w:t>
      </w:r>
    </w:p>
    <w:p w14:paraId="15A8CDE0" w14:textId="77777777" w:rsidR="008D755D" w:rsidRDefault="00BB4483">
      <w:r>
        <w:t xml:space="preserve">Для питания дополнительно проверяются статус и срок подписки. По истечении срока доступ закрывается при следующем запросе, даже если страница была открыта ранее. Данные истории сохраняются согласно политике </w:t>
      </w:r>
      <w:r>
        <w:t>хранения.</w:t>
      </w:r>
    </w:p>
    <w:p w14:paraId="07EEC400" w14:textId="77777777" w:rsidR="008D755D" w:rsidRDefault="00BB4483">
      <w:r>
        <w:t>Изменения справочников, правил, тарифов и статусов пользователей фиксируются в журнале с указанием исполнителя, объекта и времени. Обычный пользователь не получает возможность редактировать административный журнал.</w:t>
      </w:r>
    </w:p>
    <w:p w14:paraId="6DE1DB43" w14:textId="77777777" w:rsidR="008D755D" w:rsidRDefault="00BB4483">
      <w:r>
        <w:t xml:space="preserve">Доступ к файлу базы, резервным </w:t>
      </w:r>
      <w:r>
        <w:t>копиям и конфигурации предоставляется только ответственному за эксплуатацию. Служебные секреты не включаются в клиентский код, сообщения об ошибках или открытые материалы.</w:t>
      </w:r>
    </w:p>
    <w:p w14:paraId="0CA57A13" w14:textId="77777777" w:rsidR="008D755D" w:rsidRDefault="00BB4483">
      <w:pPr>
        <w:pStyle w:val="3"/>
        <w:numPr>
          <w:ilvl w:val="2"/>
          <w:numId w:val="0"/>
        </w:numPr>
      </w:pPr>
      <w:bookmarkStart w:id="43" w:name="section44"/>
      <w:r>
        <w:t>6.6.9 Требования по сохранности информации при авариях</w:t>
      </w:r>
      <w:bookmarkEnd w:id="43"/>
    </w:p>
    <w:p w14:paraId="4348F18F" w14:textId="77777777" w:rsidR="008D755D" w:rsidRDefault="00BB4483">
      <w:r>
        <w:t>После аварийного завершения с</w:t>
      </w:r>
      <w:r>
        <w:t>ерверного процесса должны сохраняться операции, по которым сервер подтвердил успешную фиксацию (NFR-03). Незавершённые операции должны откатываться либо безопасно завершаться при повторе.</w:t>
      </w:r>
    </w:p>
    <w:p w14:paraId="6067DFCD" w14:textId="77777777" w:rsidR="008D755D" w:rsidRDefault="00BB4483">
      <w:r>
        <w:t>Резервное копирование выполняется не реже одного раза в сутки. Макси</w:t>
      </w:r>
      <w:r>
        <w:t>мальная потеря данных при восстановлении ограничивается промежутком между последней успешной копией и аварией; при штатном суточном резервировании этот промежуток не должен превышать 24 часов.</w:t>
      </w:r>
    </w:p>
    <w:p w14:paraId="0C01A80C" w14:textId="77777777" w:rsidR="008D755D" w:rsidRDefault="00BB4483">
      <w:r>
        <w:t>Контрольное восстановление должно укладываться в 60 минут на уч</w:t>
      </w:r>
      <w:r>
        <w:t>ебном стенде. После него проверяются учётные записи, планы, дневник и статусы подписок, а также связи между записями.</w:t>
      </w:r>
    </w:p>
    <w:p w14:paraId="36988F67" w14:textId="77777777" w:rsidR="008D755D" w:rsidRDefault="00BB4483">
      <w:r>
        <w:t>При повторной доставке платёжного подтверждения после восстановления один заказ не должен активироваться повторно. Статусы незавершённых з</w:t>
      </w:r>
      <w:r>
        <w:t>аказов сверяются с данными тестового провайдера предусмотренным интеграцией способом.</w:t>
      </w:r>
    </w:p>
    <w:p w14:paraId="15C2415B" w14:textId="77777777" w:rsidR="008D755D" w:rsidRDefault="00BB4483">
      <w:r>
        <w:t>Доступ к платным функциям после восстановления определяется проверенными записями подписки. При невозможности установить статус система не должна активировать подписку на</w:t>
      </w:r>
      <w:r>
        <w:t xml:space="preserve"> основании одного клиентского сообщения.</w:t>
      </w:r>
    </w:p>
    <w:p w14:paraId="5851F8DA" w14:textId="77777777" w:rsidR="008D755D" w:rsidRDefault="00BB4483">
      <w:pPr>
        <w:pStyle w:val="3"/>
        <w:numPr>
          <w:ilvl w:val="2"/>
          <w:numId w:val="0"/>
        </w:numPr>
      </w:pPr>
      <w:bookmarkStart w:id="44" w:name="section45"/>
      <w:r>
        <w:lastRenderedPageBreak/>
        <w:t>6.6.10 Требования к защите от влияния внешних воздействий</w:t>
      </w:r>
      <w:bookmarkEnd w:id="44"/>
    </w:p>
    <w:p w14:paraId="5BC4B742" w14:textId="77777777" w:rsidR="008D755D" w:rsidRDefault="00BB4483">
      <w:r>
        <w:t>Специальные требования к физической защите программного продукта от температуры, влажности и механических воздействий не предъявляются. Требования к оборудов</w:t>
      </w:r>
      <w:r>
        <w:t>анию определяются условиями его эксплуатации.</w:t>
      </w:r>
    </w:p>
    <w:p w14:paraId="24B746AE" w14:textId="77777777" w:rsidR="008D755D" w:rsidRDefault="00BB4483">
      <w:r>
        <w:t>Программная часть должна корректно реагировать на потерю сети, недоступность сервера или платёжного сервиса. Пользователь получает сообщение об ошибке; неподтверждённые данные не считаются сохранёнными.</w:t>
      </w:r>
    </w:p>
    <w:p w14:paraId="261F43AD" w14:textId="77777777" w:rsidR="008D755D" w:rsidRDefault="00BB4483">
      <w:r>
        <w:t xml:space="preserve">Защита </w:t>
      </w:r>
      <w:r>
        <w:t>от последствий перебоев электропитания обеспечивается транзакционной записью и резервным копированием. Применение источника бесперебойного питания может определяться условиями размещения сервера.</w:t>
      </w:r>
    </w:p>
    <w:p w14:paraId="1873FBBF" w14:textId="77777777" w:rsidR="008D755D" w:rsidRDefault="00BB4483">
      <w:pPr>
        <w:pStyle w:val="3"/>
        <w:numPr>
          <w:ilvl w:val="2"/>
          <w:numId w:val="0"/>
        </w:numPr>
      </w:pPr>
      <w:bookmarkStart w:id="45" w:name="section46"/>
      <w:r>
        <w:t>6.6.11 Требования к патентной чистоте и патентоспособности</w:t>
      </w:r>
      <w:bookmarkEnd w:id="45"/>
    </w:p>
    <w:p w14:paraId="348D9532" w14:textId="77777777" w:rsidR="008D755D" w:rsidRDefault="00BB4483">
      <w:r>
        <w:t>П</w:t>
      </w:r>
      <w:r>
        <w:t>ри разработке должны использоваться собственные материалы либо сторонние компоненты и данные с условиями использования, допускающими применение в проекте. Источники упражнений, изображений и сведений о продуктах должны фиксироваться.</w:t>
      </w:r>
    </w:p>
    <w:p w14:paraId="36A16B98" w14:textId="77777777" w:rsidR="008D755D" w:rsidRDefault="00BB4483">
      <w:r>
        <w:t>Исполнитель должен сох</w:t>
      </w:r>
      <w:r>
        <w:t>ранять сведения о лицензиях используемых библиотек и не включать в проект материалы с неизвестными условиями использования. Оформление патента и проведение патентных исследований в обязательный объём учебной разработки не входят.</w:t>
      </w:r>
    </w:p>
    <w:p w14:paraId="69A9642F" w14:textId="77777777" w:rsidR="008D755D" w:rsidRDefault="00BB4483">
      <w:pPr>
        <w:pStyle w:val="3"/>
        <w:numPr>
          <w:ilvl w:val="2"/>
          <w:numId w:val="0"/>
        </w:numPr>
      </w:pPr>
      <w:bookmarkStart w:id="46" w:name="section47"/>
      <w:r>
        <w:t>6.6.12 Требования к станда</w:t>
      </w:r>
      <w:r>
        <w:t>ртизации и унификации</w:t>
      </w:r>
      <w:bookmarkEnd w:id="46"/>
    </w:p>
    <w:p w14:paraId="2275413B" w14:textId="77777777" w:rsidR="008D755D" w:rsidRDefault="00BB4483">
      <w:r>
        <w:t>Во всех документах и интерфейсе должны использоваться одинаковые названия ролей, целей, статусов и функций. Идентификаторы требований сохраняются при ссылках из ТЗ, сценариев и анализа полноты.</w:t>
      </w:r>
    </w:p>
    <w:p w14:paraId="07544C54" w14:textId="77777777" w:rsidR="008D755D" w:rsidRDefault="00BB4483">
      <w:r>
        <w:t>Запросы и ответы API должны иметь единые</w:t>
      </w:r>
      <w:r>
        <w:t xml:space="preserve"> правила именования, форматы дат и чисел, а также структуру сообщений об ошибках. Данные передаются с поддержкой </w:t>
      </w:r>
      <w:proofErr w:type="spellStart"/>
      <w:r>
        <w:t>Unicode</w:t>
      </w:r>
      <w:proofErr w:type="spellEnd"/>
      <w:r>
        <w:t>; единицы измерения фиксируются в модели данных.</w:t>
      </w:r>
    </w:p>
    <w:p w14:paraId="4800E877" w14:textId="77777777" w:rsidR="008D755D" w:rsidRDefault="00BB4483">
      <w:r>
        <w:t xml:space="preserve">Повторяющиеся элементы интерфейса должны использовать общие шаблоны и стили. Работа со </w:t>
      </w:r>
      <w:r>
        <w:t>справочниками, проверка прав и расчёт калорий должны выполняться едиными серверными компонентами, чтобы исключить расхождение результатов.</w:t>
      </w:r>
    </w:p>
    <w:p w14:paraId="65E2EEAD" w14:textId="77777777" w:rsidR="008D755D" w:rsidRDefault="00BB4483">
      <w:r>
        <w:t>Оформление учебной документации выполняется по предоставленному образцу и указаниям преподавателя. Перечень применяем</w:t>
      </w:r>
      <w:r>
        <w:t>ых методических документов уточняется перед сдачей.</w:t>
      </w:r>
    </w:p>
    <w:p w14:paraId="4DEB4DB2" w14:textId="77777777" w:rsidR="008D755D" w:rsidRDefault="00BB4483">
      <w:pPr>
        <w:pStyle w:val="3"/>
        <w:numPr>
          <w:ilvl w:val="2"/>
          <w:numId w:val="0"/>
        </w:numPr>
      </w:pPr>
      <w:bookmarkStart w:id="47" w:name="section48"/>
      <w:r>
        <w:lastRenderedPageBreak/>
        <w:t>6.6.13 Ограничения, накладываемые на систему</w:t>
      </w:r>
      <w:bookmarkEnd w:id="47"/>
    </w:p>
    <w:p w14:paraId="57108040" w14:textId="77777777" w:rsidR="008D755D" w:rsidRDefault="00BB4483">
      <w:r>
        <w:t>Обязательная версия ограничивается следующими условиями:</w:t>
      </w:r>
    </w:p>
    <w:p w14:paraId="2F15083E" w14:textId="77777777" w:rsidR="008D755D" w:rsidRDefault="00BB4483">
      <w:r>
        <w:t xml:space="preserve">CON-01 — Форма реализации. Клиент должен разрабатываться как веб-приложение на HTML, CSS и JavaScript </w:t>
      </w:r>
      <w:r>
        <w:t>для работы в браузере персонального компьютера или ноутбука.</w:t>
      </w:r>
    </w:p>
    <w:p w14:paraId="54EA0911" w14:textId="77777777" w:rsidR="008D755D" w:rsidRDefault="00BB4483">
      <w:r>
        <w:t xml:space="preserve">CON-02 — Сервер и хранилище. Для учебной реализации используются Python, </w:t>
      </w:r>
      <w:proofErr w:type="spellStart"/>
      <w:r>
        <w:t>Flask</w:t>
      </w:r>
      <w:proofErr w:type="spellEnd"/>
      <w:r>
        <w:t xml:space="preserve">, REST API и </w:t>
      </w:r>
      <w:proofErr w:type="spellStart"/>
      <w:r>
        <w:t>SQLite</w:t>
      </w:r>
      <w:proofErr w:type="spellEnd"/>
      <w:r>
        <w:t>; подбор планов, проверка доступа и расчёты выполняются на сервере.</w:t>
      </w:r>
    </w:p>
    <w:p w14:paraId="316AA326" w14:textId="77777777" w:rsidR="008D755D" w:rsidRDefault="00BB4483">
      <w:r>
        <w:t xml:space="preserve">CON-03 — Платёжный </w:t>
      </w:r>
      <w:r>
        <w:t>сервис. Проведение оплаты выполняется внешним платёжным сервисом; система хранит идентификатор заказа, сумму и статус, но не данные банковских карт. Для учебной демонстрации используется тестовый режим.</w:t>
      </w:r>
    </w:p>
    <w:p w14:paraId="6301B7B4" w14:textId="77777777" w:rsidR="008D755D" w:rsidRDefault="00BB4483">
      <w:r>
        <w:t xml:space="preserve">CON-04 — Границы рекомендаций. Система предоставляет </w:t>
      </w:r>
      <w:r>
        <w:t>планы тренировок и питания и не выполняет диагностику, медицинские обследования и назначения лечения.</w:t>
      </w:r>
    </w:p>
    <w:p w14:paraId="53F1587E" w14:textId="77777777" w:rsidR="008D755D" w:rsidRDefault="00BB4483">
      <w:r>
        <w:t>CON-05 — Персональные данные. Состав данных ограничивается учётной записью, профилем и данными работы приложения; правила обработки и сроки хранения персо</w:t>
      </w:r>
      <w:r>
        <w:t>нальных данных должны быть определены до эксплуатационного запуска.</w:t>
      </w:r>
    </w:p>
    <w:p w14:paraId="6CDCCD63" w14:textId="77777777" w:rsidR="008D755D" w:rsidRDefault="00BB4483">
      <w:r>
        <w:t>CON-06 — Источники справочников. Обязательная версия использует справочники упражнений и продуктов, которые ведёт администратор. Подключение внешних источников продуктов не входит в обязат</w:t>
      </w:r>
      <w:r>
        <w:t>ельный объём.</w:t>
      </w:r>
    </w:p>
    <w:p w14:paraId="6DC03337" w14:textId="77777777" w:rsidR="008D755D" w:rsidRDefault="00BB4483">
      <w:r>
        <w:t>Вопросы, требующие уточнения перед реализацией: возрастные и антропометрические диапазоны, таблица правил тренировок, алгоритм энергетической цели, платёжный сервис, тарифы и жизненный цикл подписки, сроки обработки и удаления данных. Они пер</w:t>
      </w:r>
      <w:r>
        <w:t>ечислены в анализе полноты как У-1–У-6.</w:t>
      </w:r>
    </w:p>
    <w:p w14:paraId="0179C6AF" w14:textId="77777777" w:rsidR="008D755D" w:rsidRDefault="00BB4483">
      <w:pPr>
        <w:pStyle w:val="1"/>
        <w:numPr>
          <w:ilvl w:val="0"/>
          <w:numId w:val="0"/>
        </w:numPr>
      </w:pPr>
      <w:bookmarkStart w:id="48" w:name="section49"/>
      <w:r>
        <w:lastRenderedPageBreak/>
        <w:t>7 Состав и содержание работ по созданию системы</w:t>
      </w:r>
      <w:bookmarkEnd w:id="48"/>
    </w:p>
    <w:p w14:paraId="37C7EB3C" w14:textId="77777777" w:rsidR="008D755D" w:rsidRDefault="00BB4483">
      <w:r>
        <w:t>Работы выполняются по этапам, приведённым в таблице 3. Конкретные календарные даты определяются учебным графиком и согласуются отдельно. Переход к реализации алгоритмов</w:t>
      </w:r>
      <w:r>
        <w:t xml:space="preserve"> и оплаты выполняется после уточнения соответствующих требований.</w:t>
      </w:r>
    </w:p>
    <w:p w14:paraId="0B983777" w14:textId="77777777" w:rsidR="008D755D" w:rsidRDefault="00BB4483">
      <w:pPr>
        <w:keepNext/>
      </w:pPr>
      <w:r>
        <w:t>Таблица 3 – Состав и содержание работ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7"/>
        <w:gridCol w:w="2381"/>
        <w:gridCol w:w="3685"/>
        <w:gridCol w:w="3005"/>
      </w:tblGrid>
      <w:tr w:rsidR="008D755D" w14:paraId="79B5EC5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67" w:type="dxa"/>
          </w:tcPr>
          <w:p w14:paraId="699486ED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rPr>
                <w:b/>
              </w:rPr>
              <w:t>№</w:t>
            </w:r>
          </w:p>
        </w:tc>
        <w:tc>
          <w:tcPr>
            <w:tcW w:w="2381" w:type="dxa"/>
          </w:tcPr>
          <w:p w14:paraId="020922D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rPr>
                <w:b/>
              </w:rPr>
              <w:t>Наименование и срок</w:t>
            </w:r>
          </w:p>
        </w:tc>
        <w:tc>
          <w:tcPr>
            <w:tcW w:w="3685" w:type="dxa"/>
          </w:tcPr>
          <w:p w14:paraId="338B604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rPr>
                <w:b/>
              </w:rPr>
              <w:t>Содержание работ</w:t>
            </w:r>
          </w:p>
        </w:tc>
        <w:tc>
          <w:tcPr>
            <w:tcW w:w="3005" w:type="dxa"/>
          </w:tcPr>
          <w:p w14:paraId="04F9AED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rPr>
                <w:b/>
              </w:rPr>
              <w:t>Результат</w:t>
            </w:r>
          </w:p>
        </w:tc>
      </w:tr>
      <w:tr w:rsidR="008D755D" w14:paraId="7FEAB0C5" w14:textId="77777777">
        <w:trPr>
          <w:cantSplit/>
        </w:trPr>
        <w:tc>
          <w:tcPr>
            <w:tcW w:w="567" w:type="dxa"/>
          </w:tcPr>
          <w:p w14:paraId="533884D8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1</w:t>
            </w:r>
          </w:p>
        </w:tc>
        <w:tc>
          <w:tcPr>
            <w:tcW w:w="2381" w:type="dxa"/>
          </w:tcPr>
          <w:p w14:paraId="3A4D37FF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Первичный анализ; по учебному графику</w:t>
            </w:r>
          </w:p>
        </w:tc>
        <w:tc>
          <w:tcPr>
            <w:tcW w:w="3685" w:type="dxa"/>
          </w:tcPr>
          <w:p w14:paraId="3F6A1032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Определить проблему, роли, границы, данные и риски.</w:t>
            </w:r>
          </w:p>
        </w:tc>
        <w:tc>
          <w:tcPr>
            <w:tcW w:w="3005" w:type="dxa"/>
          </w:tcPr>
          <w:p w14:paraId="62FC30D8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Первичный анализ.</w:t>
            </w:r>
          </w:p>
        </w:tc>
      </w:tr>
      <w:tr w:rsidR="008D755D" w14:paraId="0A55A2C7" w14:textId="77777777">
        <w:trPr>
          <w:cantSplit/>
        </w:trPr>
        <w:tc>
          <w:tcPr>
            <w:tcW w:w="567" w:type="dxa"/>
          </w:tcPr>
          <w:p w14:paraId="698C81C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2</w:t>
            </w:r>
          </w:p>
        </w:tc>
        <w:tc>
          <w:tcPr>
            <w:tcW w:w="2381" w:type="dxa"/>
          </w:tcPr>
          <w:p w14:paraId="4E5AC39F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Формализация требований; после этапа 1</w:t>
            </w:r>
          </w:p>
        </w:tc>
        <w:tc>
          <w:tcPr>
            <w:tcW w:w="3685" w:type="dxa"/>
          </w:tcPr>
          <w:p w14:paraId="0B0F83E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Описать FR, NFR и CON, определить критерии проверки.</w:t>
            </w:r>
          </w:p>
        </w:tc>
        <w:tc>
          <w:tcPr>
            <w:tcW w:w="3005" w:type="dxa"/>
          </w:tcPr>
          <w:p w14:paraId="6D44FAC7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Классификация требований.</w:t>
            </w:r>
          </w:p>
        </w:tc>
      </w:tr>
      <w:tr w:rsidR="008D755D" w14:paraId="5F975F9A" w14:textId="77777777">
        <w:trPr>
          <w:cantSplit/>
        </w:trPr>
        <w:tc>
          <w:tcPr>
            <w:tcW w:w="567" w:type="dxa"/>
          </w:tcPr>
          <w:p w14:paraId="125250C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3</w:t>
            </w:r>
          </w:p>
        </w:tc>
        <w:tc>
          <w:tcPr>
            <w:tcW w:w="2381" w:type="dxa"/>
          </w:tcPr>
          <w:p w14:paraId="7AF1F41A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Сценарии и анализ; после этапа 2</w:t>
            </w:r>
          </w:p>
        </w:tc>
        <w:tc>
          <w:tcPr>
            <w:tcW w:w="3685" w:type="dxa"/>
          </w:tcPr>
          <w:p w14:paraId="2F2E756B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Описать UC-1–UC-5, проверить покрытие и противоречия.</w:t>
            </w:r>
          </w:p>
        </w:tc>
        <w:tc>
          <w:tcPr>
            <w:tcW w:w="3005" w:type="dxa"/>
          </w:tcPr>
          <w:p w14:paraId="245B59F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 xml:space="preserve">Сценарии и анализ </w:t>
            </w:r>
            <w:r>
              <w:t>полноты.</w:t>
            </w:r>
          </w:p>
        </w:tc>
      </w:tr>
      <w:tr w:rsidR="008D755D" w14:paraId="4ECAF0CF" w14:textId="77777777">
        <w:trPr>
          <w:cantSplit/>
        </w:trPr>
        <w:tc>
          <w:tcPr>
            <w:tcW w:w="567" w:type="dxa"/>
          </w:tcPr>
          <w:p w14:paraId="4D3B6EF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4</w:t>
            </w:r>
          </w:p>
        </w:tc>
        <w:tc>
          <w:tcPr>
            <w:tcW w:w="2381" w:type="dxa"/>
          </w:tcPr>
          <w:p w14:paraId="7C1DA3CB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ТЗ и интерфейс; после этапа 3</w:t>
            </w:r>
          </w:p>
        </w:tc>
        <w:tc>
          <w:tcPr>
            <w:tcW w:w="3685" w:type="dxa"/>
          </w:tcPr>
          <w:p w14:paraId="1821925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Согласовать полный состав требований и веб-макеты.</w:t>
            </w:r>
          </w:p>
        </w:tc>
        <w:tc>
          <w:tcPr>
            <w:tcW w:w="3005" w:type="dxa"/>
          </w:tcPr>
          <w:p w14:paraId="5AF6F2B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ТЗ и макеты.</w:t>
            </w:r>
          </w:p>
        </w:tc>
      </w:tr>
      <w:tr w:rsidR="008D755D" w14:paraId="7DF85390" w14:textId="77777777">
        <w:trPr>
          <w:cantSplit/>
        </w:trPr>
        <w:tc>
          <w:tcPr>
            <w:tcW w:w="567" w:type="dxa"/>
          </w:tcPr>
          <w:p w14:paraId="5A851F3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5</w:t>
            </w:r>
          </w:p>
        </w:tc>
        <w:tc>
          <w:tcPr>
            <w:tcW w:w="2381" w:type="dxa"/>
          </w:tcPr>
          <w:p w14:paraId="400BA85F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Правила и интеграции; до реализации</w:t>
            </w:r>
          </w:p>
        </w:tc>
        <w:tc>
          <w:tcPr>
            <w:tcW w:w="3685" w:type="dxa"/>
          </w:tcPr>
          <w:p w14:paraId="1A47161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Уточнить диапазоны профиля, алгоритмы, тарифы и оплату.</w:t>
            </w:r>
          </w:p>
        </w:tc>
        <w:tc>
          <w:tcPr>
            <w:tcW w:w="3005" w:type="dxa"/>
          </w:tcPr>
          <w:p w14:paraId="34280298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Таблицы правил и контрольные примеры.</w:t>
            </w:r>
          </w:p>
        </w:tc>
      </w:tr>
      <w:tr w:rsidR="008D755D" w14:paraId="50FFC3A7" w14:textId="77777777">
        <w:trPr>
          <w:cantSplit/>
        </w:trPr>
        <w:tc>
          <w:tcPr>
            <w:tcW w:w="567" w:type="dxa"/>
          </w:tcPr>
          <w:p w14:paraId="3AAAAD0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6</w:t>
            </w:r>
          </w:p>
        </w:tc>
        <w:tc>
          <w:tcPr>
            <w:tcW w:w="2381" w:type="dxa"/>
          </w:tcPr>
          <w:p w14:paraId="40BDC1B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 xml:space="preserve">Модель </w:t>
            </w:r>
            <w:r>
              <w:t>данных и окружение</w:t>
            </w:r>
          </w:p>
        </w:tc>
        <w:tc>
          <w:tcPr>
            <w:tcW w:w="3685" w:type="dxa"/>
          </w:tcPr>
          <w:p w14:paraId="4ABE265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Настроить зависимости, схему базы и конфигурацию.</w:t>
            </w:r>
          </w:p>
        </w:tc>
        <w:tc>
          <w:tcPr>
            <w:tcW w:w="3005" w:type="dxa"/>
          </w:tcPr>
          <w:p w14:paraId="7BD261D3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Готовое окружение и модель данных.</w:t>
            </w:r>
          </w:p>
        </w:tc>
      </w:tr>
      <w:tr w:rsidR="008D755D" w14:paraId="4D0FC741" w14:textId="77777777">
        <w:trPr>
          <w:cantSplit/>
        </w:trPr>
        <w:tc>
          <w:tcPr>
            <w:tcW w:w="567" w:type="dxa"/>
          </w:tcPr>
          <w:p w14:paraId="7F01BC0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7</w:t>
            </w:r>
          </w:p>
        </w:tc>
        <w:tc>
          <w:tcPr>
            <w:tcW w:w="2381" w:type="dxa"/>
          </w:tcPr>
          <w:p w14:paraId="0096402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Учётные записи и роли</w:t>
            </w:r>
          </w:p>
        </w:tc>
        <w:tc>
          <w:tcPr>
            <w:tcW w:w="3685" w:type="dxa"/>
          </w:tcPr>
          <w:p w14:paraId="1F276D8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Реализовать регистрацию, вход, профиль и проверку прав.</w:t>
            </w:r>
          </w:p>
        </w:tc>
        <w:tc>
          <w:tcPr>
            <w:tcW w:w="3005" w:type="dxa"/>
          </w:tcPr>
          <w:p w14:paraId="46A1ED0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Рабочий доступ к системе.</w:t>
            </w:r>
          </w:p>
        </w:tc>
      </w:tr>
      <w:tr w:rsidR="008D755D" w14:paraId="058E3930" w14:textId="77777777">
        <w:trPr>
          <w:cantSplit/>
        </w:trPr>
        <w:tc>
          <w:tcPr>
            <w:tcW w:w="567" w:type="dxa"/>
          </w:tcPr>
          <w:p w14:paraId="715BDB5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8</w:t>
            </w:r>
          </w:p>
        </w:tc>
        <w:tc>
          <w:tcPr>
            <w:tcW w:w="2381" w:type="dxa"/>
          </w:tcPr>
          <w:p w14:paraId="6BFA3A1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Тренировки и расписание</w:t>
            </w:r>
          </w:p>
        </w:tc>
        <w:tc>
          <w:tcPr>
            <w:tcW w:w="3685" w:type="dxa"/>
          </w:tcPr>
          <w:p w14:paraId="7993B26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Реализовать формир</w:t>
            </w:r>
            <w:r>
              <w:t>ование, просмотр, корректировку и историю.</w:t>
            </w:r>
          </w:p>
        </w:tc>
        <w:tc>
          <w:tcPr>
            <w:tcW w:w="3005" w:type="dxa"/>
          </w:tcPr>
          <w:p w14:paraId="3230648D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UC-1 и UC-2.</w:t>
            </w:r>
          </w:p>
        </w:tc>
      </w:tr>
      <w:tr w:rsidR="008D755D" w14:paraId="3C669623" w14:textId="77777777">
        <w:trPr>
          <w:cantSplit/>
        </w:trPr>
        <w:tc>
          <w:tcPr>
            <w:tcW w:w="567" w:type="dxa"/>
          </w:tcPr>
          <w:p w14:paraId="3C34904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9</w:t>
            </w:r>
          </w:p>
        </w:tc>
        <w:tc>
          <w:tcPr>
            <w:tcW w:w="2381" w:type="dxa"/>
          </w:tcPr>
          <w:p w14:paraId="478EA85D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Подписка</w:t>
            </w:r>
          </w:p>
        </w:tc>
        <w:tc>
          <w:tcPr>
            <w:tcW w:w="3685" w:type="dxa"/>
          </w:tcPr>
          <w:p w14:paraId="46DDCBB4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Подключить тестовый сервис, заказы и подтверждение оплаты.</w:t>
            </w:r>
          </w:p>
        </w:tc>
        <w:tc>
          <w:tcPr>
            <w:tcW w:w="3005" w:type="dxa"/>
          </w:tcPr>
          <w:p w14:paraId="45DCA303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UC-3.</w:t>
            </w:r>
          </w:p>
        </w:tc>
      </w:tr>
      <w:tr w:rsidR="008D755D" w14:paraId="63FC629B" w14:textId="77777777">
        <w:trPr>
          <w:cantSplit/>
        </w:trPr>
        <w:tc>
          <w:tcPr>
            <w:tcW w:w="567" w:type="dxa"/>
          </w:tcPr>
          <w:p w14:paraId="469A93B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10</w:t>
            </w:r>
          </w:p>
        </w:tc>
        <w:tc>
          <w:tcPr>
            <w:tcW w:w="2381" w:type="dxa"/>
          </w:tcPr>
          <w:p w14:paraId="33215C2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Питание и расчёты</w:t>
            </w:r>
          </w:p>
        </w:tc>
        <w:tc>
          <w:tcPr>
            <w:tcW w:w="3685" w:type="dxa"/>
          </w:tcPr>
          <w:p w14:paraId="21D9E086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Реализовать рацион, дневник, порции и суточный итог.</w:t>
            </w:r>
          </w:p>
        </w:tc>
        <w:tc>
          <w:tcPr>
            <w:tcW w:w="3005" w:type="dxa"/>
          </w:tcPr>
          <w:p w14:paraId="3E8734AB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UC-4.</w:t>
            </w:r>
          </w:p>
        </w:tc>
      </w:tr>
      <w:tr w:rsidR="008D755D" w14:paraId="1EF7CDF3" w14:textId="77777777">
        <w:trPr>
          <w:cantSplit/>
        </w:trPr>
        <w:tc>
          <w:tcPr>
            <w:tcW w:w="567" w:type="dxa"/>
          </w:tcPr>
          <w:p w14:paraId="645FB00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11</w:t>
            </w:r>
          </w:p>
        </w:tc>
        <w:tc>
          <w:tcPr>
            <w:tcW w:w="2381" w:type="dxa"/>
          </w:tcPr>
          <w:p w14:paraId="45F0963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Администрирование</w:t>
            </w:r>
          </w:p>
        </w:tc>
        <w:tc>
          <w:tcPr>
            <w:tcW w:w="3685" w:type="dxa"/>
          </w:tcPr>
          <w:p w14:paraId="39C0ADFA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Реализовать справочники, правила, тарифы и пользователей.</w:t>
            </w:r>
          </w:p>
        </w:tc>
        <w:tc>
          <w:tcPr>
            <w:tcW w:w="3005" w:type="dxa"/>
          </w:tcPr>
          <w:p w14:paraId="2FDF276A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UC-5.</w:t>
            </w:r>
          </w:p>
        </w:tc>
      </w:tr>
      <w:tr w:rsidR="008D755D" w14:paraId="0ED8C4FD" w14:textId="77777777">
        <w:trPr>
          <w:cantSplit/>
        </w:trPr>
        <w:tc>
          <w:tcPr>
            <w:tcW w:w="567" w:type="dxa"/>
          </w:tcPr>
          <w:p w14:paraId="23A49ED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12</w:t>
            </w:r>
          </w:p>
        </w:tc>
        <w:tc>
          <w:tcPr>
            <w:tcW w:w="2381" w:type="dxa"/>
          </w:tcPr>
          <w:p w14:paraId="7D6EADD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Испытания и исправления</w:t>
            </w:r>
          </w:p>
        </w:tc>
        <w:tc>
          <w:tcPr>
            <w:tcW w:w="3685" w:type="dxa"/>
          </w:tcPr>
          <w:p w14:paraId="1A0F139A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Проверить требования, отрицательные случаи и восстановление.</w:t>
            </w:r>
          </w:p>
        </w:tc>
        <w:tc>
          <w:tcPr>
            <w:tcW w:w="3005" w:type="dxa"/>
          </w:tcPr>
          <w:p w14:paraId="4F6FCB58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Протоколы и исправления.</w:t>
            </w:r>
          </w:p>
        </w:tc>
      </w:tr>
      <w:tr w:rsidR="008D755D" w14:paraId="6EDB6C48" w14:textId="77777777">
        <w:trPr>
          <w:cantSplit/>
        </w:trPr>
        <w:tc>
          <w:tcPr>
            <w:tcW w:w="567" w:type="dxa"/>
          </w:tcPr>
          <w:p w14:paraId="2D09E578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13</w:t>
            </w:r>
          </w:p>
        </w:tc>
        <w:tc>
          <w:tcPr>
            <w:tcW w:w="2381" w:type="dxa"/>
          </w:tcPr>
          <w:p w14:paraId="6FB4F1FA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Документация и передача</w:t>
            </w:r>
          </w:p>
        </w:tc>
        <w:tc>
          <w:tcPr>
            <w:tcW w:w="3685" w:type="dxa"/>
          </w:tcPr>
          <w:p w14:paraId="0BB3E54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 xml:space="preserve">Подготовить инструкции и </w:t>
            </w:r>
            <w:r>
              <w:t>демонстрацию; передать результат.</w:t>
            </w:r>
          </w:p>
        </w:tc>
        <w:tc>
          <w:tcPr>
            <w:tcW w:w="3005" w:type="dxa"/>
          </w:tcPr>
          <w:p w14:paraId="0F70A0F4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Приложение и комплект документов.</w:t>
            </w:r>
          </w:p>
        </w:tc>
      </w:tr>
    </w:tbl>
    <w:p w14:paraId="72D5F679" w14:textId="77777777" w:rsidR="008D755D" w:rsidRDefault="00BB4483">
      <w:pPr>
        <w:pStyle w:val="1"/>
        <w:numPr>
          <w:ilvl w:val="0"/>
          <w:numId w:val="0"/>
        </w:numPr>
      </w:pPr>
      <w:bookmarkStart w:id="49" w:name="section50"/>
      <w:r>
        <w:lastRenderedPageBreak/>
        <w:t>8 Порядок разработки системы</w:t>
      </w:r>
      <w:bookmarkEnd w:id="49"/>
    </w:p>
    <w:p w14:paraId="155D6497" w14:textId="77777777" w:rsidR="008D755D" w:rsidRDefault="00BB4483">
      <w:r>
        <w:t xml:space="preserve">Разработку выполняет исполнитель учебного проекта. Работы организуются последовательно: анализ, формализация, проектирование, реализация, испытания и </w:t>
      </w:r>
      <w:r>
        <w:t>подготовка документации. Результаты этапов сохраняются в репозитории проекта и в комплекте отчётных документов.</w:t>
      </w:r>
    </w:p>
    <w:p w14:paraId="3AE8A63C" w14:textId="77777777" w:rsidR="008D755D" w:rsidRDefault="00BB4483">
      <w:r>
        <w:t>До начала реализации согласуются вопросы из анализа полноты: допустимые значения профиля, таблица правил тренировок, метод расчёта рациона, плат</w:t>
      </w:r>
      <w:r>
        <w:t>ёжный провайдер и тарифы, срок действия подписки, порядок хранения и удаления данных.</w:t>
      </w:r>
    </w:p>
    <w:p w14:paraId="0A3E1A2D" w14:textId="77777777" w:rsidR="008D755D" w:rsidRDefault="00BB4483">
      <w:r>
        <w:t>Изменение требования отражается в классификации, ТЗ и затронутых сценариях. При изменении состава данных уточняются модель базы и контрольные примеры. При изменении платн</w:t>
      </w:r>
      <w:r>
        <w:t>ого доступа обновляются интерфейс и серверные проверки.</w:t>
      </w:r>
    </w:p>
    <w:p w14:paraId="0B7EE3AD" w14:textId="77777777" w:rsidR="008D755D" w:rsidRDefault="00BB4483">
      <w:r>
        <w:t>Реализация сначала проверяется на тестовых данных. Завершённый этап предъявляется преподавателю в форме документа, макета либо демонстрации функции. Переход к реальному приёму платежей не является обя</w:t>
      </w:r>
      <w:r>
        <w:t>зательной частью учебной разработки.</w:t>
      </w:r>
    </w:p>
    <w:p w14:paraId="1DF12796" w14:textId="77777777" w:rsidR="008D755D" w:rsidRDefault="00BB4483">
      <w:pPr>
        <w:pStyle w:val="1"/>
        <w:numPr>
          <w:ilvl w:val="0"/>
          <w:numId w:val="0"/>
        </w:numPr>
      </w:pPr>
      <w:bookmarkStart w:id="50" w:name="section51"/>
      <w:r>
        <w:lastRenderedPageBreak/>
        <w:t>9 Порядок контроля и приемки системы</w:t>
      </w:r>
      <w:bookmarkEnd w:id="50"/>
    </w:p>
    <w:p w14:paraId="478860C3" w14:textId="77777777" w:rsidR="008D755D" w:rsidRDefault="00BB4483">
      <w:r>
        <w:t>Приёмка проводится на развёрнутом учебном экземпляре. Используются демонстрация пользовательских сценариев, испытания расчётов и производительности, инспекция кода, конфигурации и со</w:t>
      </w:r>
      <w:r>
        <w:t>става данных, а также анализ журналов.</w:t>
      </w:r>
    </w:p>
    <w:p w14:paraId="55F4E651" w14:textId="77777777" w:rsidR="008D755D" w:rsidRDefault="00BB4483">
      <w:r>
        <w:t>Проверяются UC-1–UC-5: формирование плана, корректировка и выполнение тренировки, оформление подписки, рацион и калории, администрирование. Для каждой проверки фиксируются исходные данные, ожидаемый и фактический резу</w:t>
      </w:r>
      <w:r>
        <w:t>льтат.</w:t>
      </w:r>
    </w:p>
    <w:p w14:paraId="2F348439" w14:textId="77777777" w:rsidR="008D755D" w:rsidRDefault="00BB4483">
      <w:r>
        <w:t>Испытания должны включать отрицательные случаи: незаполненные поля, неверный числовой формат, конфликт времени, чужой идентификатор, доступ обычного пользователя к панели администратора, неактивная подписка, отказ оплаты, повторное подтверждение и с</w:t>
      </w:r>
      <w:r>
        <w:t>етевой сбой.</w:t>
      </w:r>
    </w:p>
    <w:p w14:paraId="0CC14D89" w14:textId="77777777" w:rsidR="008D755D" w:rsidRDefault="00BB4483">
      <w:r>
        <w:t xml:space="preserve">Критерии приёмки приведены в таблице 4. Система принимается при выполнении всех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и не менее 80 %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. В текущем перечне четыре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>, поэтому выполнение установленного порога требует прохождения всех четырёх. Изменение п</w:t>
      </w:r>
      <w:r>
        <w:t>орога отдельно согласуется.</w:t>
      </w:r>
    </w:p>
    <w:p w14:paraId="6EC8378A" w14:textId="77777777" w:rsidR="008D755D" w:rsidRDefault="00BB4483">
      <w:r>
        <w:t>Протокол должен содержать версии приложения, браузеров, ОС и конфигурацию сервера. Обнаруженные дефекты фиксируются, исправляются и проверяются повторно в затронутой области. Настоящее ТЗ определяет будущие проверки и не подтвер</w:t>
      </w:r>
      <w:r>
        <w:t>ждает, что приложение уже прошло испытания.</w:t>
      </w:r>
    </w:p>
    <w:p w14:paraId="1207A0DF" w14:textId="77777777" w:rsidR="008D755D" w:rsidRDefault="00BB4483">
      <w:pPr>
        <w:keepNext/>
      </w:pPr>
      <w:r>
        <w:t>Таблица 4 – Перечень проверяемых требований и критерии приёмки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47"/>
        <w:gridCol w:w="2324"/>
        <w:gridCol w:w="1531"/>
        <w:gridCol w:w="4535"/>
      </w:tblGrid>
      <w:tr w:rsidR="008D755D" w14:paraId="3563E7C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47" w:type="dxa"/>
          </w:tcPr>
          <w:p w14:paraId="49B348AD" w14:textId="77777777" w:rsidR="008D755D" w:rsidRDefault="00BB4483">
            <w:pPr>
              <w:spacing w:line="240" w:lineRule="auto"/>
              <w:ind w:firstLine="0"/>
            </w:pPr>
            <w:r>
              <w:rPr>
                <w:b/>
              </w:rPr>
              <w:t>ID</w:t>
            </w:r>
          </w:p>
        </w:tc>
        <w:tc>
          <w:tcPr>
            <w:tcW w:w="2324" w:type="dxa"/>
          </w:tcPr>
          <w:p w14:paraId="7DF8017D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rPr>
                <w:b/>
              </w:rPr>
              <w:t>Наименование</w:t>
            </w:r>
          </w:p>
        </w:tc>
        <w:tc>
          <w:tcPr>
            <w:tcW w:w="1531" w:type="dxa"/>
          </w:tcPr>
          <w:p w14:paraId="2E5E2726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rPr>
                <w:b/>
              </w:rPr>
              <w:t>Приоритет</w:t>
            </w:r>
          </w:p>
        </w:tc>
        <w:tc>
          <w:tcPr>
            <w:tcW w:w="4535" w:type="dxa"/>
          </w:tcPr>
          <w:p w14:paraId="6D10B7B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rPr>
                <w:b/>
              </w:rPr>
              <w:t>Критерий проверки</w:t>
            </w:r>
          </w:p>
        </w:tc>
      </w:tr>
      <w:tr w:rsidR="008D755D" w14:paraId="01B95065" w14:textId="77777777">
        <w:trPr>
          <w:cantSplit/>
        </w:trPr>
        <w:tc>
          <w:tcPr>
            <w:tcW w:w="1247" w:type="dxa"/>
          </w:tcPr>
          <w:p w14:paraId="54C08FE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FR-01</w:t>
            </w:r>
          </w:p>
        </w:tc>
        <w:tc>
          <w:tcPr>
            <w:tcW w:w="2324" w:type="dxa"/>
          </w:tcPr>
          <w:p w14:paraId="7A5D17A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Регистрация</w:t>
            </w:r>
          </w:p>
        </w:tc>
        <w:tc>
          <w:tcPr>
            <w:tcW w:w="1531" w:type="dxa"/>
          </w:tcPr>
          <w:p w14:paraId="60619592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1AB3E087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 xml:space="preserve">Демонстрация / испытание: Новая учётная запись создаётся, повторный </w:t>
            </w:r>
            <w:r>
              <w:t>адрес вызывает ошибку.</w:t>
            </w:r>
          </w:p>
        </w:tc>
      </w:tr>
      <w:tr w:rsidR="008D755D" w14:paraId="7F66D739" w14:textId="77777777">
        <w:trPr>
          <w:cantSplit/>
        </w:trPr>
        <w:tc>
          <w:tcPr>
            <w:tcW w:w="1247" w:type="dxa"/>
          </w:tcPr>
          <w:p w14:paraId="3D4DF2C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FR-02</w:t>
            </w:r>
          </w:p>
        </w:tc>
        <w:tc>
          <w:tcPr>
            <w:tcW w:w="2324" w:type="dxa"/>
          </w:tcPr>
          <w:p w14:paraId="7266BB9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Вход и выход</w:t>
            </w:r>
          </w:p>
        </w:tc>
        <w:tc>
          <w:tcPr>
            <w:tcW w:w="1531" w:type="dxa"/>
          </w:tcPr>
          <w:p w14:paraId="6A36984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4B7C6CCD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испытание: Верный пароль открывает кабинет; неверный отклоняется; после выхода защищённые операции недоступны.</w:t>
            </w:r>
          </w:p>
        </w:tc>
      </w:tr>
      <w:tr w:rsidR="008D755D" w14:paraId="04411F37" w14:textId="77777777">
        <w:trPr>
          <w:cantSplit/>
        </w:trPr>
        <w:tc>
          <w:tcPr>
            <w:tcW w:w="1247" w:type="dxa"/>
          </w:tcPr>
          <w:p w14:paraId="275BB55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FR-03</w:t>
            </w:r>
          </w:p>
        </w:tc>
        <w:tc>
          <w:tcPr>
            <w:tcW w:w="2324" w:type="dxa"/>
          </w:tcPr>
          <w:p w14:paraId="0448D2C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Профиль пользователя</w:t>
            </w:r>
          </w:p>
        </w:tc>
        <w:tc>
          <w:tcPr>
            <w:tcW w:w="1531" w:type="dxa"/>
          </w:tcPr>
          <w:p w14:paraId="78C9EB2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754F74CF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 xml:space="preserve">Демонстрация / испытание: </w:t>
            </w:r>
            <w:r>
              <w:t>Изменённые значения доступны после повторного входа.</w:t>
            </w:r>
          </w:p>
        </w:tc>
      </w:tr>
      <w:tr w:rsidR="008D755D" w14:paraId="03663975" w14:textId="77777777">
        <w:trPr>
          <w:cantSplit/>
        </w:trPr>
        <w:tc>
          <w:tcPr>
            <w:tcW w:w="1247" w:type="dxa"/>
          </w:tcPr>
          <w:p w14:paraId="515737C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FR-04</w:t>
            </w:r>
          </w:p>
        </w:tc>
        <w:tc>
          <w:tcPr>
            <w:tcW w:w="2324" w:type="dxa"/>
          </w:tcPr>
          <w:p w14:paraId="1A02B87D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Проверка данных</w:t>
            </w:r>
          </w:p>
        </w:tc>
        <w:tc>
          <w:tcPr>
            <w:tcW w:w="1531" w:type="dxa"/>
          </w:tcPr>
          <w:p w14:paraId="756C50E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576972C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испытание: Пустые поля, текст вместо числа, ноль и отрицательные значения отклоняются с сообщением у поля.</w:t>
            </w:r>
          </w:p>
        </w:tc>
      </w:tr>
      <w:tr w:rsidR="008D755D" w14:paraId="7C668EB8" w14:textId="77777777">
        <w:trPr>
          <w:cantSplit/>
        </w:trPr>
        <w:tc>
          <w:tcPr>
            <w:tcW w:w="1247" w:type="dxa"/>
          </w:tcPr>
          <w:p w14:paraId="03B6F13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FR-05</w:t>
            </w:r>
          </w:p>
        </w:tc>
        <w:tc>
          <w:tcPr>
            <w:tcW w:w="2324" w:type="dxa"/>
          </w:tcPr>
          <w:p w14:paraId="1C503E78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Выбор цели</w:t>
            </w:r>
          </w:p>
        </w:tc>
        <w:tc>
          <w:tcPr>
            <w:tcW w:w="1531" w:type="dxa"/>
          </w:tcPr>
          <w:p w14:paraId="4D794E9F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41C9F91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</w:t>
            </w:r>
            <w:r>
              <w:t>ание: Каждая цель выбирается и сохраняется в профиле.</w:t>
            </w:r>
          </w:p>
        </w:tc>
      </w:tr>
      <w:tr w:rsidR="008D755D" w14:paraId="066FBCDE" w14:textId="77777777">
        <w:trPr>
          <w:cantSplit/>
        </w:trPr>
        <w:tc>
          <w:tcPr>
            <w:tcW w:w="1247" w:type="dxa"/>
          </w:tcPr>
          <w:p w14:paraId="057E2A1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FR-06</w:t>
            </w:r>
          </w:p>
        </w:tc>
        <w:tc>
          <w:tcPr>
            <w:tcW w:w="2324" w:type="dxa"/>
          </w:tcPr>
          <w:p w14:paraId="5421C14B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Формирование плана</w:t>
            </w:r>
          </w:p>
        </w:tc>
        <w:tc>
          <w:tcPr>
            <w:tcW w:w="1531" w:type="dxa"/>
          </w:tcPr>
          <w:p w14:paraId="2E014DA3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030C359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испытание: Контрольные профили дают планы, соответствующие настроенной таблице правил.</w:t>
            </w:r>
          </w:p>
        </w:tc>
      </w:tr>
      <w:tr w:rsidR="008D755D" w14:paraId="30189433" w14:textId="77777777">
        <w:trPr>
          <w:cantSplit/>
        </w:trPr>
        <w:tc>
          <w:tcPr>
            <w:tcW w:w="1247" w:type="dxa"/>
          </w:tcPr>
          <w:p w14:paraId="07AD452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lastRenderedPageBreak/>
              <w:t>FR-07</w:t>
            </w:r>
          </w:p>
        </w:tc>
        <w:tc>
          <w:tcPr>
            <w:tcW w:w="2324" w:type="dxa"/>
          </w:tcPr>
          <w:p w14:paraId="1D43A67B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Формирование расписания</w:t>
            </w:r>
          </w:p>
        </w:tc>
        <w:tc>
          <w:tcPr>
            <w:tcW w:w="1531" w:type="dxa"/>
          </w:tcPr>
          <w:p w14:paraId="475690C8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5EFD224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испытание: Занятия появляются только в выбранные дни; совпадение даты и времени в одном плане не допускается.</w:t>
            </w:r>
          </w:p>
        </w:tc>
      </w:tr>
      <w:tr w:rsidR="008D755D" w14:paraId="4D4F562F" w14:textId="77777777">
        <w:trPr>
          <w:cantSplit/>
        </w:trPr>
        <w:tc>
          <w:tcPr>
            <w:tcW w:w="1247" w:type="dxa"/>
          </w:tcPr>
          <w:p w14:paraId="39FA27EB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FR-08</w:t>
            </w:r>
          </w:p>
        </w:tc>
        <w:tc>
          <w:tcPr>
            <w:tcW w:w="2324" w:type="dxa"/>
          </w:tcPr>
          <w:p w14:paraId="4CDA2F7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Просмотр расписания</w:t>
            </w:r>
          </w:p>
        </w:tc>
        <w:tc>
          <w:tcPr>
            <w:tcW w:w="1531" w:type="dxa"/>
          </w:tcPr>
          <w:p w14:paraId="695C0B46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0B295FDD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испытание: Пользователь видит все тренировки своего плана за выбранную неделю.</w:t>
            </w:r>
          </w:p>
        </w:tc>
      </w:tr>
      <w:tr w:rsidR="008D755D" w14:paraId="312D98C1" w14:textId="77777777">
        <w:trPr>
          <w:cantSplit/>
        </w:trPr>
        <w:tc>
          <w:tcPr>
            <w:tcW w:w="1247" w:type="dxa"/>
          </w:tcPr>
          <w:p w14:paraId="77AA2C0D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FR-09</w:t>
            </w:r>
          </w:p>
        </w:tc>
        <w:tc>
          <w:tcPr>
            <w:tcW w:w="2324" w:type="dxa"/>
          </w:tcPr>
          <w:p w14:paraId="5668ECE7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Просмотр упражнений</w:t>
            </w:r>
          </w:p>
        </w:tc>
        <w:tc>
          <w:tcPr>
            <w:tcW w:w="1531" w:type="dxa"/>
          </w:tcPr>
          <w:p w14:paraId="12552F44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6902F2E8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испытание: Карточка тренировки содержит все сохранённые параметры упражнений.</w:t>
            </w:r>
          </w:p>
        </w:tc>
      </w:tr>
      <w:tr w:rsidR="008D755D" w14:paraId="0139C2F0" w14:textId="77777777">
        <w:trPr>
          <w:cantSplit/>
        </w:trPr>
        <w:tc>
          <w:tcPr>
            <w:tcW w:w="1247" w:type="dxa"/>
          </w:tcPr>
          <w:p w14:paraId="3D4A023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FR-10</w:t>
            </w:r>
          </w:p>
        </w:tc>
        <w:tc>
          <w:tcPr>
            <w:tcW w:w="2324" w:type="dxa"/>
          </w:tcPr>
          <w:p w14:paraId="5B4423F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Корректировка плана</w:t>
            </w:r>
          </w:p>
        </w:tc>
        <w:tc>
          <w:tcPr>
            <w:tcW w:w="1531" w:type="dxa"/>
          </w:tcPr>
          <w:p w14:paraId="6023A938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531FACE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 xml:space="preserve">Демонстрация / испытание: Замена и изменение параметров сохраняются и отображаются после </w:t>
            </w:r>
            <w:r>
              <w:t>повторного открытия.</w:t>
            </w:r>
          </w:p>
        </w:tc>
      </w:tr>
      <w:tr w:rsidR="008D755D" w14:paraId="59AD3A2B" w14:textId="77777777">
        <w:trPr>
          <w:cantSplit/>
        </w:trPr>
        <w:tc>
          <w:tcPr>
            <w:tcW w:w="1247" w:type="dxa"/>
          </w:tcPr>
          <w:p w14:paraId="1FF8259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FR-11</w:t>
            </w:r>
          </w:p>
        </w:tc>
        <w:tc>
          <w:tcPr>
            <w:tcW w:w="2324" w:type="dxa"/>
          </w:tcPr>
          <w:p w14:paraId="0DC5DDE2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Перенос тренировки</w:t>
            </w:r>
          </w:p>
        </w:tc>
        <w:tc>
          <w:tcPr>
            <w:tcW w:w="1531" w:type="dxa"/>
          </w:tcPr>
          <w:p w14:paraId="7ADDDA8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2C15C18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испытание: Новая дата сохраняется; при совпадении система предлагает выбрать другое время.</w:t>
            </w:r>
          </w:p>
        </w:tc>
      </w:tr>
      <w:tr w:rsidR="008D755D" w14:paraId="2142128A" w14:textId="77777777">
        <w:trPr>
          <w:cantSplit/>
        </w:trPr>
        <w:tc>
          <w:tcPr>
            <w:tcW w:w="1247" w:type="dxa"/>
          </w:tcPr>
          <w:p w14:paraId="659D6853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FR-12</w:t>
            </w:r>
          </w:p>
        </w:tc>
        <w:tc>
          <w:tcPr>
            <w:tcW w:w="2324" w:type="dxa"/>
          </w:tcPr>
          <w:p w14:paraId="62B816C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Отметка выполнения</w:t>
            </w:r>
          </w:p>
        </w:tc>
        <w:tc>
          <w:tcPr>
            <w:tcW w:w="1531" w:type="dxa"/>
          </w:tcPr>
          <w:p w14:paraId="4B4F06AB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31BFAC4F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 xml:space="preserve">Демонстрация / испытание: Статус изменяется; </w:t>
            </w:r>
            <w:r>
              <w:t>повторное нажатие не создаёт вторую запись истории.</w:t>
            </w:r>
          </w:p>
        </w:tc>
      </w:tr>
      <w:tr w:rsidR="008D755D" w14:paraId="4A10AC02" w14:textId="77777777">
        <w:trPr>
          <w:cantSplit/>
        </w:trPr>
        <w:tc>
          <w:tcPr>
            <w:tcW w:w="1247" w:type="dxa"/>
          </w:tcPr>
          <w:p w14:paraId="7ECE08AD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FR-13</w:t>
            </w:r>
          </w:p>
        </w:tc>
        <w:tc>
          <w:tcPr>
            <w:tcW w:w="2324" w:type="dxa"/>
          </w:tcPr>
          <w:p w14:paraId="412FDF2A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История тренировок</w:t>
            </w:r>
          </w:p>
        </w:tc>
        <w:tc>
          <w:tcPr>
            <w:tcW w:w="1531" w:type="dxa"/>
          </w:tcPr>
          <w:p w14:paraId="6491341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3188041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испытание: Выбор периода показывает только соответствующие тренировки текущего пользователя.</w:t>
            </w:r>
          </w:p>
        </w:tc>
      </w:tr>
      <w:tr w:rsidR="008D755D" w14:paraId="4ACAAC31" w14:textId="77777777">
        <w:trPr>
          <w:cantSplit/>
        </w:trPr>
        <w:tc>
          <w:tcPr>
            <w:tcW w:w="1247" w:type="dxa"/>
          </w:tcPr>
          <w:p w14:paraId="7CA3AC87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FR-14</w:t>
            </w:r>
          </w:p>
        </w:tc>
        <w:tc>
          <w:tcPr>
            <w:tcW w:w="2324" w:type="dxa"/>
          </w:tcPr>
          <w:p w14:paraId="2E1EB526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Пересчёт рекомендаций</w:t>
            </w:r>
          </w:p>
        </w:tc>
        <w:tc>
          <w:tcPr>
            <w:tcW w:w="1531" w:type="dxa"/>
          </w:tcPr>
          <w:p w14:paraId="6B18414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1C8C3B46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</w:t>
            </w:r>
            <w:r>
              <w:t>ние: Отказ сохраняет план; подтверждение обновляет будущие занятия и не меняет выполненные.</w:t>
            </w:r>
          </w:p>
        </w:tc>
      </w:tr>
      <w:tr w:rsidR="008D755D" w14:paraId="61933B71" w14:textId="77777777">
        <w:trPr>
          <w:cantSplit/>
        </w:trPr>
        <w:tc>
          <w:tcPr>
            <w:tcW w:w="1247" w:type="dxa"/>
          </w:tcPr>
          <w:p w14:paraId="5C3CC3B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FR-15</w:t>
            </w:r>
          </w:p>
        </w:tc>
        <w:tc>
          <w:tcPr>
            <w:tcW w:w="2324" w:type="dxa"/>
          </w:tcPr>
          <w:p w14:paraId="222E381A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Выбор подписки</w:t>
            </w:r>
          </w:p>
        </w:tc>
        <w:tc>
          <w:tcPr>
            <w:tcW w:w="1531" w:type="dxa"/>
          </w:tcPr>
          <w:p w14:paraId="622AFC62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26212B9F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испытание: На экране тарифа видны цена, срок, рацион и подсчёт калорий.</w:t>
            </w:r>
          </w:p>
        </w:tc>
      </w:tr>
      <w:tr w:rsidR="008D755D" w14:paraId="462D1E00" w14:textId="77777777">
        <w:trPr>
          <w:cantSplit/>
        </w:trPr>
        <w:tc>
          <w:tcPr>
            <w:tcW w:w="1247" w:type="dxa"/>
          </w:tcPr>
          <w:p w14:paraId="685C3F3B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FR-16</w:t>
            </w:r>
          </w:p>
        </w:tc>
        <w:tc>
          <w:tcPr>
            <w:tcW w:w="2324" w:type="dxa"/>
          </w:tcPr>
          <w:p w14:paraId="35F2AAD4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Оформление оплаты</w:t>
            </w:r>
          </w:p>
        </w:tc>
        <w:tc>
          <w:tcPr>
            <w:tcW w:w="1531" w:type="dxa"/>
          </w:tcPr>
          <w:p w14:paraId="39904C2D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6FC726E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испытание: Заказ получает идентификатор; в платёжный сервис передаются сумма и идентификатор заказа.</w:t>
            </w:r>
          </w:p>
        </w:tc>
      </w:tr>
      <w:tr w:rsidR="008D755D" w14:paraId="3AE61D1D" w14:textId="77777777">
        <w:trPr>
          <w:cantSplit/>
        </w:trPr>
        <w:tc>
          <w:tcPr>
            <w:tcW w:w="1247" w:type="dxa"/>
          </w:tcPr>
          <w:p w14:paraId="4BE4BFFD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FR-17</w:t>
            </w:r>
          </w:p>
        </w:tc>
        <w:tc>
          <w:tcPr>
            <w:tcW w:w="2324" w:type="dxa"/>
          </w:tcPr>
          <w:p w14:paraId="21A62C8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Активация подписки</w:t>
            </w:r>
          </w:p>
        </w:tc>
        <w:tc>
          <w:tcPr>
            <w:tcW w:w="1531" w:type="dxa"/>
          </w:tcPr>
          <w:p w14:paraId="7F06BB76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4052933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испытание: Возврат на экран без подтверждения не активирует подписку; дубликат подтвержде</w:t>
            </w:r>
            <w:r>
              <w:t>ния не меняет срок.</w:t>
            </w:r>
          </w:p>
        </w:tc>
      </w:tr>
      <w:tr w:rsidR="008D755D" w14:paraId="65B8C76B" w14:textId="77777777">
        <w:trPr>
          <w:cantSplit/>
        </w:trPr>
        <w:tc>
          <w:tcPr>
            <w:tcW w:w="1247" w:type="dxa"/>
          </w:tcPr>
          <w:p w14:paraId="28F7B89B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FR-18</w:t>
            </w:r>
          </w:p>
        </w:tc>
        <w:tc>
          <w:tcPr>
            <w:tcW w:w="2324" w:type="dxa"/>
          </w:tcPr>
          <w:p w14:paraId="4271C85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Контроль платного доступа</w:t>
            </w:r>
          </w:p>
        </w:tc>
        <w:tc>
          <w:tcPr>
            <w:tcW w:w="1531" w:type="dxa"/>
          </w:tcPr>
          <w:p w14:paraId="221F3D4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237F4CFA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испытание: Без подписки и после истечения срока платные операции отклоняются; тренировки остаются доступны.</w:t>
            </w:r>
          </w:p>
        </w:tc>
      </w:tr>
      <w:tr w:rsidR="008D755D" w14:paraId="0CB15BF8" w14:textId="77777777">
        <w:trPr>
          <w:cantSplit/>
        </w:trPr>
        <w:tc>
          <w:tcPr>
            <w:tcW w:w="1247" w:type="dxa"/>
          </w:tcPr>
          <w:p w14:paraId="7CC74157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FR-19</w:t>
            </w:r>
          </w:p>
        </w:tc>
        <w:tc>
          <w:tcPr>
            <w:tcW w:w="2324" w:type="dxa"/>
          </w:tcPr>
          <w:p w14:paraId="03228EE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Формирование рациона</w:t>
            </w:r>
          </w:p>
        </w:tc>
        <w:tc>
          <w:tcPr>
            <w:tcW w:w="1531" w:type="dxa"/>
          </w:tcPr>
          <w:p w14:paraId="5FD12E2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76E36547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 xml:space="preserve">Демонстрация / </w:t>
            </w:r>
            <w:r>
              <w:t>испытание: Рацион содержит продукты, массу порций и калорийность; расчёт соответствует настроенным правилам.</w:t>
            </w:r>
          </w:p>
        </w:tc>
      </w:tr>
      <w:tr w:rsidR="008D755D" w14:paraId="296B3761" w14:textId="77777777">
        <w:trPr>
          <w:cantSplit/>
        </w:trPr>
        <w:tc>
          <w:tcPr>
            <w:tcW w:w="1247" w:type="dxa"/>
          </w:tcPr>
          <w:p w14:paraId="0B21E04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FR-20</w:t>
            </w:r>
          </w:p>
        </w:tc>
        <w:tc>
          <w:tcPr>
            <w:tcW w:w="2324" w:type="dxa"/>
          </w:tcPr>
          <w:p w14:paraId="2DA603E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Дневник питания</w:t>
            </w:r>
          </w:p>
        </w:tc>
        <w:tc>
          <w:tcPr>
            <w:tcW w:w="1531" w:type="dxa"/>
          </w:tcPr>
          <w:p w14:paraId="54F13F7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461B8933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испытание: Запись сохраняется в дневнике указанного дня и принадлежит текущему пользователю.</w:t>
            </w:r>
          </w:p>
        </w:tc>
      </w:tr>
      <w:tr w:rsidR="008D755D" w14:paraId="631C89FF" w14:textId="77777777">
        <w:trPr>
          <w:cantSplit/>
        </w:trPr>
        <w:tc>
          <w:tcPr>
            <w:tcW w:w="1247" w:type="dxa"/>
          </w:tcPr>
          <w:p w14:paraId="11385384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lastRenderedPageBreak/>
              <w:t>FR-21</w:t>
            </w:r>
          </w:p>
        </w:tc>
        <w:tc>
          <w:tcPr>
            <w:tcW w:w="2324" w:type="dxa"/>
          </w:tcPr>
          <w:p w14:paraId="38E8A92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Калорийность порции</w:t>
            </w:r>
          </w:p>
        </w:tc>
        <w:tc>
          <w:tcPr>
            <w:tcW w:w="1531" w:type="dxa"/>
          </w:tcPr>
          <w:p w14:paraId="50AEDBF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5F3A8566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испытание: Для продукта 200 ккал/100 г и порции 150 г результат равен 300 ккал.</w:t>
            </w:r>
          </w:p>
        </w:tc>
      </w:tr>
      <w:tr w:rsidR="008D755D" w14:paraId="5C4C8568" w14:textId="77777777">
        <w:trPr>
          <w:cantSplit/>
        </w:trPr>
        <w:tc>
          <w:tcPr>
            <w:tcW w:w="1247" w:type="dxa"/>
          </w:tcPr>
          <w:p w14:paraId="58E6E3B6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FR-22</w:t>
            </w:r>
          </w:p>
        </w:tc>
        <w:tc>
          <w:tcPr>
            <w:tcW w:w="2324" w:type="dxa"/>
          </w:tcPr>
          <w:p w14:paraId="2CBAA26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Суточное потребление</w:t>
            </w:r>
          </w:p>
        </w:tc>
        <w:tc>
          <w:tcPr>
            <w:tcW w:w="1531" w:type="dxa"/>
          </w:tcPr>
          <w:p w14:paraId="0EF5D2E4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07A83D83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испытание: Порции 300 и 120 ккал дают 420 ккал; после удаления второй остаётс</w:t>
            </w:r>
            <w:r>
              <w:t>я 300 ккал.</w:t>
            </w:r>
          </w:p>
        </w:tc>
      </w:tr>
      <w:tr w:rsidR="008D755D" w14:paraId="22BB2D78" w14:textId="77777777">
        <w:trPr>
          <w:cantSplit/>
        </w:trPr>
        <w:tc>
          <w:tcPr>
            <w:tcW w:w="1247" w:type="dxa"/>
          </w:tcPr>
          <w:p w14:paraId="7EA6D72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FR-23</w:t>
            </w:r>
          </w:p>
        </w:tc>
        <w:tc>
          <w:tcPr>
            <w:tcW w:w="2324" w:type="dxa"/>
          </w:tcPr>
          <w:p w14:paraId="61999E8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История питания</w:t>
            </w:r>
          </w:p>
        </w:tc>
        <w:tc>
          <w:tcPr>
            <w:tcW w:w="1531" w:type="dxa"/>
          </w:tcPr>
          <w:p w14:paraId="5D62ADE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2DB5639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испытание: Изменение массы пересчитывает итог; записи других пользователей недоступны.</w:t>
            </w:r>
          </w:p>
        </w:tc>
      </w:tr>
      <w:tr w:rsidR="008D755D" w14:paraId="24EEFEA6" w14:textId="77777777">
        <w:trPr>
          <w:cantSplit/>
        </w:trPr>
        <w:tc>
          <w:tcPr>
            <w:tcW w:w="1247" w:type="dxa"/>
          </w:tcPr>
          <w:p w14:paraId="01CC074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FR-24</w:t>
            </w:r>
          </w:p>
        </w:tc>
        <w:tc>
          <w:tcPr>
            <w:tcW w:w="2324" w:type="dxa"/>
          </w:tcPr>
          <w:p w14:paraId="0B3ECDA3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Справочник упражнений</w:t>
            </w:r>
          </w:p>
        </w:tc>
        <w:tc>
          <w:tcPr>
            <w:tcW w:w="1531" w:type="dxa"/>
          </w:tcPr>
          <w:p w14:paraId="0363A037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200618B8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 xml:space="preserve">Демонстрация / испытание: Новое упражнение доступно для </w:t>
            </w:r>
            <w:r>
              <w:t>подбора; деактивированное не входит в новые планы; старые записи сохраняются.</w:t>
            </w:r>
          </w:p>
        </w:tc>
      </w:tr>
      <w:tr w:rsidR="008D755D" w14:paraId="3CB1358F" w14:textId="77777777">
        <w:trPr>
          <w:cantSplit/>
        </w:trPr>
        <w:tc>
          <w:tcPr>
            <w:tcW w:w="1247" w:type="dxa"/>
          </w:tcPr>
          <w:p w14:paraId="7FABF4E7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FR-25</w:t>
            </w:r>
          </w:p>
        </w:tc>
        <w:tc>
          <w:tcPr>
            <w:tcW w:w="2324" w:type="dxa"/>
          </w:tcPr>
          <w:p w14:paraId="02DF3084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Справочник продуктов</w:t>
            </w:r>
          </w:p>
        </w:tc>
        <w:tc>
          <w:tcPr>
            <w:tcW w:w="1531" w:type="dxa"/>
          </w:tcPr>
          <w:p w14:paraId="4754EF53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206E25EA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испытание: Изменение применяется к новым записям; калорийность прежних записей не изменяется.</w:t>
            </w:r>
          </w:p>
        </w:tc>
      </w:tr>
      <w:tr w:rsidR="008D755D" w14:paraId="2BEC9F7E" w14:textId="77777777">
        <w:trPr>
          <w:cantSplit/>
        </w:trPr>
        <w:tc>
          <w:tcPr>
            <w:tcW w:w="1247" w:type="dxa"/>
          </w:tcPr>
          <w:p w14:paraId="75608796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FR-26</w:t>
            </w:r>
          </w:p>
        </w:tc>
        <w:tc>
          <w:tcPr>
            <w:tcW w:w="2324" w:type="dxa"/>
          </w:tcPr>
          <w:p w14:paraId="133E812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Правила формирования</w:t>
            </w:r>
          </w:p>
        </w:tc>
        <w:tc>
          <w:tcPr>
            <w:tcW w:w="1531" w:type="dxa"/>
          </w:tcPr>
          <w:p w14:paraId="5FEC775F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0DAC740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испытание: Новые планы используют обновлённую версию правил; выполненные занятия не изменяются.</w:t>
            </w:r>
          </w:p>
        </w:tc>
      </w:tr>
      <w:tr w:rsidR="008D755D" w14:paraId="1A0F614B" w14:textId="77777777">
        <w:trPr>
          <w:cantSplit/>
        </w:trPr>
        <w:tc>
          <w:tcPr>
            <w:tcW w:w="1247" w:type="dxa"/>
          </w:tcPr>
          <w:p w14:paraId="2FAF61EB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FR-27</w:t>
            </w:r>
          </w:p>
        </w:tc>
        <w:tc>
          <w:tcPr>
            <w:tcW w:w="2324" w:type="dxa"/>
          </w:tcPr>
          <w:p w14:paraId="764C303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Пользователи и подписки</w:t>
            </w:r>
          </w:p>
        </w:tc>
        <w:tc>
          <w:tcPr>
            <w:tcW w:w="1531" w:type="dxa"/>
          </w:tcPr>
          <w:p w14:paraId="63E37304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27C05F2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 xml:space="preserve">Демонстрация / испытание: Администратор видит статусы и меняет тариф; обычному </w:t>
            </w:r>
            <w:r>
              <w:t>пользователю операция запрещена.</w:t>
            </w:r>
          </w:p>
        </w:tc>
      </w:tr>
      <w:tr w:rsidR="008D755D" w14:paraId="55CDF590" w14:textId="77777777">
        <w:trPr>
          <w:cantSplit/>
        </w:trPr>
        <w:tc>
          <w:tcPr>
            <w:tcW w:w="1247" w:type="dxa"/>
          </w:tcPr>
          <w:p w14:paraId="5B1432F7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FR-28</w:t>
            </w:r>
          </w:p>
        </w:tc>
        <w:tc>
          <w:tcPr>
            <w:tcW w:w="2324" w:type="dxa"/>
          </w:tcPr>
          <w:p w14:paraId="30F41AD4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Разграничение доступа</w:t>
            </w:r>
          </w:p>
        </w:tc>
        <w:tc>
          <w:tcPr>
            <w:tcW w:w="1531" w:type="dxa"/>
          </w:tcPr>
          <w:p w14:paraId="1FB5FC7A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23A3966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Демонстрация / испытание: Запрос чужого объекта отклоняется; попытка пользователя изменить справочник запрещена и фиксируется.</w:t>
            </w:r>
          </w:p>
        </w:tc>
      </w:tr>
      <w:tr w:rsidR="008D755D" w14:paraId="62EB6949" w14:textId="77777777">
        <w:trPr>
          <w:cantSplit/>
        </w:trPr>
        <w:tc>
          <w:tcPr>
            <w:tcW w:w="1247" w:type="dxa"/>
          </w:tcPr>
          <w:p w14:paraId="595270B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NFR-01</w:t>
            </w:r>
          </w:p>
        </w:tc>
        <w:tc>
          <w:tcPr>
            <w:tcW w:w="2324" w:type="dxa"/>
          </w:tcPr>
          <w:p w14:paraId="4ABB5A2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Открытие расписания</w:t>
            </w:r>
          </w:p>
        </w:tc>
        <w:tc>
          <w:tcPr>
            <w:tcW w:w="1531" w:type="dxa"/>
          </w:tcPr>
          <w:p w14:paraId="107D4D34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3207739F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Испытание / инспе</w:t>
            </w:r>
            <w:r>
              <w:t>кция: Измерить 100 запросов при заданной нагрузке; не менее 95 укладываются в 2 секунды.</w:t>
            </w:r>
          </w:p>
        </w:tc>
      </w:tr>
      <w:tr w:rsidR="008D755D" w14:paraId="5DDF5C7B" w14:textId="77777777">
        <w:trPr>
          <w:cantSplit/>
        </w:trPr>
        <w:tc>
          <w:tcPr>
            <w:tcW w:w="1247" w:type="dxa"/>
          </w:tcPr>
          <w:p w14:paraId="7C32FD24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NFR-02</w:t>
            </w:r>
          </w:p>
        </w:tc>
        <w:tc>
          <w:tcPr>
            <w:tcW w:w="2324" w:type="dxa"/>
          </w:tcPr>
          <w:p w14:paraId="4B26564C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Время формирования плана</w:t>
            </w:r>
          </w:p>
        </w:tc>
        <w:tc>
          <w:tcPr>
            <w:tcW w:w="1531" w:type="dxa"/>
          </w:tcPr>
          <w:p w14:paraId="18C9842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05DF2D74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Испытание / инспекция: Не менее 95 из 100 запусков занимают до 5 секунд.</w:t>
            </w:r>
          </w:p>
        </w:tc>
      </w:tr>
      <w:tr w:rsidR="008D755D" w14:paraId="372A25EC" w14:textId="77777777">
        <w:trPr>
          <w:cantSplit/>
        </w:trPr>
        <w:tc>
          <w:tcPr>
            <w:tcW w:w="1247" w:type="dxa"/>
          </w:tcPr>
          <w:p w14:paraId="5CEBD45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NFR-03</w:t>
            </w:r>
          </w:p>
        </w:tc>
        <w:tc>
          <w:tcPr>
            <w:tcW w:w="2324" w:type="dxa"/>
          </w:tcPr>
          <w:p w14:paraId="5E3EF363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Сохранность данных</w:t>
            </w:r>
          </w:p>
        </w:tc>
        <w:tc>
          <w:tcPr>
            <w:tcW w:w="1531" w:type="dxa"/>
          </w:tcPr>
          <w:p w14:paraId="300C039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57F39864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Испытание / инспекция: После перезапуска сравнить сохранённые контрольные записи.</w:t>
            </w:r>
          </w:p>
        </w:tc>
      </w:tr>
      <w:tr w:rsidR="008D755D" w14:paraId="048D8029" w14:textId="77777777">
        <w:trPr>
          <w:cantSplit/>
        </w:trPr>
        <w:tc>
          <w:tcPr>
            <w:tcW w:w="1247" w:type="dxa"/>
          </w:tcPr>
          <w:p w14:paraId="66FD904B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NFR-04</w:t>
            </w:r>
          </w:p>
        </w:tc>
        <w:tc>
          <w:tcPr>
            <w:tcW w:w="2324" w:type="dxa"/>
          </w:tcPr>
          <w:p w14:paraId="28958AFA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Резервное копирование</w:t>
            </w:r>
          </w:p>
        </w:tc>
        <w:tc>
          <w:tcPr>
            <w:tcW w:w="1531" w:type="dxa"/>
          </w:tcPr>
          <w:p w14:paraId="0C016AB8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2D67DCC7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Испытание / инспекция: Проверить интервалы копий и выполнить контрольное восстановление.</w:t>
            </w:r>
          </w:p>
        </w:tc>
      </w:tr>
      <w:tr w:rsidR="008D755D" w14:paraId="1973226C" w14:textId="77777777">
        <w:trPr>
          <w:cantSplit/>
        </w:trPr>
        <w:tc>
          <w:tcPr>
            <w:tcW w:w="1247" w:type="dxa"/>
          </w:tcPr>
          <w:p w14:paraId="437A4B68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NFR-05</w:t>
            </w:r>
          </w:p>
        </w:tc>
        <w:tc>
          <w:tcPr>
            <w:tcW w:w="2324" w:type="dxa"/>
          </w:tcPr>
          <w:p w14:paraId="45ABBC8F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Защищённая передача</w:t>
            </w:r>
          </w:p>
        </w:tc>
        <w:tc>
          <w:tcPr>
            <w:tcW w:w="1531" w:type="dxa"/>
          </w:tcPr>
          <w:p w14:paraId="686D836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4C55FA6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Испыт</w:t>
            </w:r>
            <w:r>
              <w:t>ание / инспекция: Проверить адреса запросов и настройки защищённого соединения.</w:t>
            </w:r>
          </w:p>
        </w:tc>
      </w:tr>
      <w:tr w:rsidR="008D755D" w14:paraId="441FB4D1" w14:textId="77777777">
        <w:trPr>
          <w:cantSplit/>
        </w:trPr>
        <w:tc>
          <w:tcPr>
            <w:tcW w:w="1247" w:type="dxa"/>
          </w:tcPr>
          <w:p w14:paraId="70FC5223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NFR-06</w:t>
            </w:r>
          </w:p>
        </w:tc>
        <w:tc>
          <w:tcPr>
            <w:tcW w:w="2324" w:type="dxa"/>
          </w:tcPr>
          <w:p w14:paraId="1AE7FEC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Защита учётных данных</w:t>
            </w:r>
          </w:p>
        </w:tc>
        <w:tc>
          <w:tcPr>
            <w:tcW w:w="1531" w:type="dxa"/>
          </w:tcPr>
          <w:p w14:paraId="5126E28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5BCC352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Испытание / инспекция: Инспекция базы и журнала не выявляет паролей в открытом виде и реквизитов карт.</w:t>
            </w:r>
          </w:p>
        </w:tc>
      </w:tr>
      <w:tr w:rsidR="008D755D" w14:paraId="57347982" w14:textId="77777777">
        <w:trPr>
          <w:cantSplit/>
        </w:trPr>
        <w:tc>
          <w:tcPr>
            <w:tcW w:w="1247" w:type="dxa"/>
          </w:tcPr>
          <w:p w14:paraId="0F6890B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NFR-07</w:t>
            </w:r>
          </w:p>
        </w:tc>
        <w:tc>
          <w:tcPr>
            <w:tcW w:w="2324" w:type="dxa"/>
          </w:tcPr>
          <w:p w14:paraId="39858232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Проверка прав</w:t>
            </w:r>
          </w:p>
        </w:tc>
        <w:tc>
          <w:tcPr>
            <w:tcW w:w="1531" w:type="dxa"/>
          </w:tcPr>
          <w:p w14:paraId="51E08258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2CF53D1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Испытание / инспекция: Прямые запросы к API не обходят ограничения интерфейса.</w:t>
            </w:r>
          </w:p>
        </w:tc>
      </w:tr>
      <w:tr w:rsidR="008D755D" w14:paraId="401E498F" w14:textId="77777777">
        <w:trPr>
          <w:cantSplit/>
        </w:trPr>
        <w:tc>
          <w:tcPr>
            <w:tcW w:w="1247" w:type="dxa"/>
          </w:tcPr>
          <w:p w14:paraId="1326633F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lastRenderedPageBreak/>
              <w:t>NFR-08</w:t>
            </w:r>
          </w:p>
        </w:tc>
        <w:tc>
          <w:tcPr>
            <w:tcW w:w="2324" w:type="dxa"/>
          </w:tcPr>
          <w:p w14:paraId="42BA1465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Веб-интерфейс</w:t>
            </w:r>
          </w:p>
        </w:tc>
        <w:tc>
          <w:tcPr>
            <w:tcW w:w="1531" w:type="dxa"/>
          </w:tcPr>
          <w:p w14:paraId="77AD3C7B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4BF63A1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Испытание / инспекция: Проверить страницы при разрешениях 1366×768 и 1920×1080.</w:t>
            </w:r>
          </w:p>
        </w:tc>
      </w:tr>
      <w:tr w:rsidR="008D755D" w14:paraId="58C1F6B7" w14:textId="77777777">
        <w:trPr>
          <w:cantSplit/>
        </w:trPr>
        <w:tc>
          <w:tcPr>
            <w:tcW w:w="1247" w:type="dxa"/>
          </w:tcPr>
          <w:p w14:paraId="64F8D34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NFR-09</w:t>
            </w:r>
          </w:p>
        </w:tc>
        <w:tc>
          <w:tcPr>
            <w:tcW w:w="2324" w:type="dxa"/>
          </w:tcPr>
          <w:p w14:paraId="38CF47C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Поддержка браузеров</w:t>
            </w:r>
          </w:p>
        </w:tc>
        <w:tc>
          <w:tcPr>
            <w:tcW w:w="1531" w:type="dxa"/>
          </w:tcPr>
          <w:p w14:paraId="030275F8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10744D3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Испытание / инспекци</w:t>
            </w:r>
            <w:r>
              <w:t>я: Основные сценарии выполнены в трёх поддерживаемых браузерах; версии указаны в протоколе.</w:t>
            </w:r>
          </w:p>
        </w:tc>
      </w:tr>
      <w:tr w:rsidR="008D755D" w14:paraId="35F506F4" w14:textId="77777777">
        <w:trPr>
          <w:cantSplit/>
        </w:trPr>
        <w:tc>
          <w:tcPr>
            <w:tcW w:w="1247" w:type="dxa"/>
          </w:tcPr>
          <w:p w14:paraId="2422B7E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NFR-10</w:t>
            </w:r>
          </w:p>
        </w:tc>
        <w:tc>
          <w:tcPr>
            <w:tcW w:w="2324" w:type="dxa"/>
          </w:tcPr>
          <w:p w14:paraId="62F4EDB4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Обработка сбоев</w:t>
            </w:r>
          </w:p>
        </w:tc>
        <w:tc>
          <w:tcPr>
            <w:tcW w:w="1531" w:type="dxa"/>
          </w:tcPr>
          <w:p w14:paraId="695010B8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3F9E462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Испытание / инспекция: Отключить сеть при сохранении, повторить запрос и проверить одну запись в базе.</w:t>
            </w:r>
          </w:p>
        </w:tc>
      </w:tr>
      <w:tr w:rsidR="008D755D" w14:paraId="02B6B8CD" w14:textId="77777777">
        <w:trPr>
          <w:cantSplit/>
        </w:trPr>
        <w:tc>
          <w:tcPr>
            <w:tcW w:w="1247" w:type="dxa"/>
          </w:tcPr>
          <w:p w14:paraId="1418838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CON-01</w:t>
            </w:r>
          </w:p>
        </w:tc>
        <w:tc>
          <w:tcPr>
            <w:tcW w:w="2324" w:type="dxa"/>
          </w:tcPr>
          <w:p w14:paraId="0B799C92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Форма реализации</w:t>
            </w:r>
          </w:p>
        </w:tc>
        <w:tc>
          <w:tcPr>
            <w:tcW w:w="1531" w:type="dxa"/>
          </w:tcPr>
          <w:p w14:paraId="5378431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47B1953A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Инспекция: сопоставить архитектуру, состав функций и данные с указанным ограничением.</w:t>
            </w:r>
          </w:p>
        </w:tc>
      </w:tr>
      <w:tr w:rsidR="008D755D" w14:paraId="6B3C2833" w14:textId="77777777">
        <w:trPr>
          <w:cantSplit/>
        </w:trPr>
        <w:tc>
          <w:tcPr>
            <w:tcW w:w="1247" w:type="dxa"/>
          </w:tcPr>
          <w:p w14:paraId="36DC4513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CON-02</w:t>
            </w:r>
          </w:p>
        </w:tc>
        <w:tc>
          <w:tcPr>
            <w:tcW w:w="2324" w:type="dxa"/>
          </w:tcPr>
          <w:p w14:paraId="3B52B103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Сервер и хранилище</w:t>
            </w:r>
          </w:p>
        </w:tc>
        <w:tc>
          <w:tcPr>
            <w:tcW w:w="1531" w:type="dxa"/>
          </w:tcPr>
          <w:p w14:paraId="6E5D9907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17C492B0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Инспекция: сопоставить архитектуру, состав функций и данные с указанным ограничением.</w:t>
            </w:r>
          </w:p>
        </w:tc>
      </w:tr>
      <w:tr w:rsidR="008D755D" w14:paraId="601094E8" w14:textId="77777777">
        <w:trPr>
          <w:cantSplit/>
        </w:trPr>
        <w:tc>
          <w:tcPr>
            <w:tcW w:w="1247" w:type="dxa"/>
          </w:tcPr>
          <w:p w14:paraId="7DDF2A8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CON-03</w:t>
            </w:r>
          </w:p>
        </w:tc>
        <w:tc>
          <w:tcPr>
            <w:tcW w:w="2324" w:type="dxa"/>
          </w:tcPr>
          <w:p w14:paraId="7570778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Платёжный сервис</w:t>
            </w:r>
          </w:p>
        </w:tc>
        <w:tc>
          <w:tcPr>
            <w:tcW w:w="1531" w:type="dxa"/>
          </w:tcPr>
          <w:p w14:paraId="76A57BAF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4586D119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Ин</w:t>
            </w:r>
            <w:r>
              <w:t>спекция: сопоставить архитектуру, состав функций и данные с указанным ограничением.</w:t>
            </w:r>
          </w:p>
        </w:tc>
      </w:tr>
      <w:tr w:rsidR="008D755D" w14:paraId="5F93EFAB" w14:textId="77777777">
        <w:trPr>
          <w:cantSplit/>
        </w:trPr>
        <w:tc>
          <w:tcPr>
            <w:tcW w:w="1247" w:type="dxa"/>
          </w:tcPr>
          <w:p w14:paraId="772D668A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CON-04</w:t>
            </w:r>
          </w:p>
        </w:tc>
        <w:tc>
          <w:tcPr>
            <w:tcW w:w="2324" w:type="dxa"/>
          </w:tcPr>
          <w:p w14:paraId="23C3A94E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Границы рекомендаций</w:t>
            </w:r>
          </w:p>
        </w:tc>
        <w:tc>
          <w:tcPr>
            <w:tcW w:w="1531" w:type="dxa"/>
          </w:tcPr>
          <w:p w14:paraId="2442E1D7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34DEBA0A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Инспекция: сопоставить архитектуру, состав функций и данные с указанным ограничением.</w:t>
            </w:r>
          </w:p>
        </w:tc>
      </w:tr>
      <w:tr w:rsidR="008D755D" w14:paraId="15D672CA" w14:textId="77777777">
        <w:trPr>
          <w:cantSplit/>
        </w:trPr>
        <w:tc>
          <w:tcPr>
            <w:tcW w:w="1247" w:type="dxa"/>
          </w:tcPr>
          <w:p w14:paraId="495E4B63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CON-05</w:t>
            </w:r>
          </w:p>
        </w:tc>
        <w:tc>
          <w:tcPr>
            <w:tcW w:w="2324" w:type="dxa"/>
          </w:tcPr>
          <w:p w14:paraId="417EEDC1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Персональные данные</w:t>
            </w:r>
          </w:p>
        </w:tc>
        <w:tc>
          <w:tcPr>
            <w:tcW w:w="1531" w:type="dxa"/>
          </w:tcPr>
          <w:p w14:paraId="3D73E852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22A45826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Инспекция: сопоставить архитектуру, состав функций и данные с указанным ограничением.</w:t>
            </w:r>
          </w:p>
        </w:tc>
      </w:tr>
      <w:tr w:rsidR="008D755D" w14:paraId="5AE632CF" w14:textId="77777777">
        <w:trPr>
          <w:cantSplit/>
        </w:trPr>
        <w:tc>
          <w:tcPr>
            <w:tcW w:w="1247" w:type="dxa"/>
          </w:tcPr>
          <w:p w14:paraId="5EFE5FB6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CON-06</w:t>
            </w:r>
          </w:p>
        </w:tc>
        <w:tc>
          <w:tcPr>
            <w:tcW w:w="2324" w:type="dxa"/>
          </w:tcPr>
          <w:p w14:paraId="5FAAA906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Источники справочников</w:t>
            </w:r>
          </w:p>
        </w:tc>
        <w:tc>
          <w:tcPr>
            <w:tcW w:w="1531" w:type="dxa"/>
          </w:tcPr>
          <w:p w14:paraId="31233834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  <w:tc>
          <w:tcPr>
            <w:tcW w:w="4535" w:type="dxa"/>
          </w:tcPr>
          <w:p w14:paraId="2F2FE162" w14:textId="77777777" w:rsidR="008D755D" w:rsidRDefault="00BB4483">
            <w:pPr>
              <w:spacing w:before="0" w:after="40" w:line="240" w:lineRule="auto"/>
              <w:ind w:firstLine="0"/>
              <w:jc w:val="left"/>
            </w:pPr>
            <w:r>
              <w:t>Инспекция: сопоставить архитектуру, состав функций и данные с указанным ограничением.</w:t>
            </w:r>
          </w:p>
        </w:tc>
      </w:tr>
    </w:tbl>
    <w:p w14:paraId="4C38109B" w14:textId="77777777" w:rsidR="008D755D" w:rsidRDefault="00BB4483">
      <w:pPr>
        <w:pStyle w:val="1"/>
        <w:numPr>
          <w:ilvl w:val="0"/>
          <w:numId w:val="0"/>
        </w:numPr>
      </w:pPr>
      <w:bookmarkStart w:id="51" w:name="section52"/>
      <w:r>
        <w:lastRenderedPageBreak/>
        <w:t>10 Требования к составу и содержанию работ</w:t>
      </w:r>
      <w:r>
        <w:t xml:space="preserve"> по подготовке объекта автоматизации к вводу системы в действие</w:t>
      </w:r>
      <w:bookmarkEnd w:id="51"/>
    </w:p>
    <w:p w14:paraId="1DE1E93F" w14:textId="77777777" w:rsidR="008D755D" w:rsidRDefault="00BB4483">
      <w:r>
        <w:t>Перед началом демонстрации и использования необходимо:</w:t>
      </w:r>
    </w:p>
    <w:p w14:paraId="7EBDCEAE" w14:textId="77777777" w:rsidR="008D755D" w:rsidRDefault="00BB4483">
      <w:pPr>
        <w:pStyle w:val="a0"/>
      </w:pPr>
      <w:r>
        <w:t>подготовить компьютер или сервер и установить зафиксированные зависимости;</w:t>
      </w:r>
    </w:p>
    <w:p w14:paraId="52AEDD46" w14:textId="77777777" w:rsidR="008D755D" w:rsidRDefault="00BB4483">
      <w:pPr>
        <w:pStyle w:val="a0"/>
      </w:pPr>
      <w:r>
        <w:t>настроить запуск веб-приложения и подключение к базе;</w:t>
      </w:r>
    </w:p>
    <w:p w14:paraId="196BAE35" w14:textId="77777777" w:rsidR="008D755D" w:rsidRDefault="00BB4483">
      <w:pPr>
        <w:pStyle w:val="a0"/>
      </w:pPr>
      <w:r>
        <w:t xml:space="preserve">создать </w:t>
      </w:r>
      <w:r>
        <w:t>административную учётную запись и тестовые пользовательские записи;</w:t>
      </w:r>
    </w:p>
    <w:p w14:paraId="5306F0AF" w14:textId="77777777" w:rsidR="008D755D" w:rsidRDefault="00BB4483">
      <w:pPr>
        <w:pStyle w:val="a0"/>
      </w:pPr>
      <w:r>
        <w:t>загрузить упражнения, продукты и цели, проверить калорийность и единицы измерения;</w:t>
      </w:r>
    </w:p>
    <w:p w14:paraId="4C4C43B6" w14:textId="77777777" w:rsidR="008D755D" w:rsidRDefault="00BB4483">
      <w:pPr>
        <w:pStyle w:val="a0"/>
      </w:pPr>
      <w:r>
        <w:t>внести согласованные правила тренировок и питания и подготовить контрольные профили;</w:t>
      </w:r>
    </w:p>
    <w:p w14:paraId="24CE8AAA" w14:textId="77777777" w:rsidR="008D755D" w:rsidRDefault="00BB4483">
      <w:pPr>
        <w:pStyle w:val="a0"/>
      </w:pPr>
      <w:r>
        <w:t>настроить тарифы, те</w:t>
      </w:r>
      <w:r>
        <w:t>стовый платёжный сервис и проверку подтверждения оплаты;</w:t>
      </w:r>
    </w:p>
    <w:p w14:paraId="22AA64AA" w14:textId="77777777" w:rsidR="008D755D" w:rsidRDefault="00BB4483">
      <w:pPr>
        <w:pStyle w:val="a0"/>
      </w:pPr>
      <w:r>
        <w:t>проверить роли, принадлежность данных и платный доступ;</w:t>
      </w:r>
    </w:p>
    <w:p w14:paraId="7DE49D7A" w14:textId="77777777" w:rsidR="008D755D" w:rsidRDefault="00BB4483">
      <w:pPr>
        <w:pStyle w:val="a0"/>
      </w:pPr>
      <w:r>
        <w:t>организовать резервное копирование и выполнить контрольное восстановление;</w:t>
      </w:r>
    </w:p>
    <w:p w14:paraId="467A5BB6" w14:textId="77777777" w:rsidR="008D755D" w:rsidRDefault="00BB4483">
      <w:pPr>
        <w:pStyle w:val="a0"/>
      </w:pPr>
      <w:r>
        <w:t>проверить основные страницы в поддерживаемых браузерах;</w:t>
      </w:r>
    </w:p>
    <w:p w14:paraId="5F1D41D6" w14:textId="77777777" w:rsidR="008D755D" w:rsidRDefault="00BB4483">
      <w:pPr>
        <w:pStyle w:val="a0"/>
      </w:pPr>
      <w:r>
        <w:t>подготовить инструкции пользователя, администратора и запуска.</w:t>
      </w:r>
    </w:p>
    <w:p w14:paraId="00739E17" w14:textId="77777777" w:rsidR="008D755D" w:rsidRDefault="00BB4483">
      <w:r>
        <w:t>Для эксплуатационного размещения дополнительно определяются правила обработки данных и настраивается HTTPS. Доступность внешнего сервиса и корректность подтверждений проверяются до допуска к оф</w:t>
      </w:r>
      <w:r>
        <w:t>ормлению подписки.</w:t>
      </w:r>
    </w:p>
    <w:p w14:paraId="6E8488AF" w14:textId="77777777" w:rsidR="008D755D" w:rsidRDefault="00BB4483">
      <w:r>
        <w:t>При вводе новой версии должно быть предусмотрено сохранение истории и возможность восстановления предыдущего работоспособного состояния. Для учебной демонстрации используется отдельный набор тестовых данных.</w:t>
      </w:r>
    </w:p>
    <w:p w14:paraId="6D7C817B" w14:textId="77777777" w:rsidR="008D755D" w:rsidRDefault="00BB4483">
      <w:pPr>
        <w:pStyle w:val="1"/>
        <w:numPr>
          <w:ilvl w:val="0"/>
          <w:numId w:val="0"/>
        </w:numPr>
      </w:pPr>
      <w:bookmarkStart w:id="52" w:name="section53"/>
      <w:r>
        <w:lastRenderedPageBreak/>
        <w:t>11 Требования к документирова</w:t>
      </w:r>
      <w:r>
        <w:t>нию</w:t>
      </w:r>
      <w:bookmarkEnd w:id="52"/>
    </w:p>
    <w:p w14:paraId="5C80443E" w14:textId="77777777" w:rsidR="008D755D" w:rsidRDefault="00BB4483">
      <w:r>
        <w:t>В состав документации должны входить:</w:t>
      </w:r>
    </w:p>
    <w:p w14:paraId="3FC6E267" w14:textId="77777777" w:rsidR="008D755D" w:rsidRDefault="00BB4483">
      <w:pPr>
        <w:pStyle w:val="a0"/>
      </w:pPr>
      <w:r>
        <w:t>первичный анализ предметной области;</w:t>
      </w:r>
    </w:p>
    <w:p w14:paraId="4BE86820" w14:textId="77777777" w:rsidR="008D755D" w:rsidRDefault="00BB4483">
      <w:pPr>
        <w:pStyle w:val="a0"/>
      </w:pPr>
      <w:r>
        <w:t>настоящее техническое задание;</w:t>
      </w:r>
    </w:p>
    <w:p w14:paraId="2DEF843E" w14:textId="77777777" w:rsidR="008D755D" w:rsidRDefault="00BB4483">
      <w:pPr>
        <w:pStyle w:val="a0"/>
      </w:pPr>
      <w:r>
        <w:t>классификация и формализация требований;</w:t>
      </w:r>
    </w:p>
    <w:p w14:paraId="58B11896" w14:textId="77777777" w:rsidR="008D755D" w:rsidRDefault="00BB4483">
      <w:pPr>
        <w:pStyle w:val="a0"/>
      </w:pPr>
      <w:r>
        <w:t>сценарии использования с диаграммами;</w:t>
      </w:r>
    </w:p>
    <w:p w14:paraId="1D091912" w14:textId="77777777" w:rsidR="008D755D" w:rsidRDefault="00BB4483">
      <w:pPr>
        <w:pStyle w:val="a0"/>
      </w:pPr>
      <w:r>
        <w:t>анализ полноты и непротиворечивости;</w:t>
      </w:r>
    </w:p>
    <w:p w14:paraId="01139492" w14:textId="77777777" w:rsidR="008D755D" w:rsidRDefault="00BB4483">
      <w:pPr>
        <w:pStyle w:val="a0"/>
      </w:pPr>
      <w:r>
        <w:t>модель данных и описание прави</w:t>
      </w:r>
      <w:r>
        <w:t>л формирования;</w:t>
      </w:r>
    </w:p>
    <w:p w14:paraId="67374E06" w14:textId="77777777" w:rsidR="008D755D" w:rsidRDefault="00BB4483">
      <w:pPr>
        <w:pStyle w:val="a0"/>
      </w:pPr>
      <w:r>
        <w:t>инструкция пользователя и администратора;</w:t>
      </w:r>
    </w:p>
    <w:p w14:paraId="4FB923BB" w14:textId="77777777" w:rsidR="008D755D" w:rsidRDefault="00BB4483">
      <w:pPr>
        <w:pStyle w:val="a0"/>
      </w:pPr>
      <w:r>
        <w:t>инструкция установки, запуска, резервирования и восстановления;</w:t>
      </w:r>
    </w:p>
    <w:p w14:paraId="0C9CA34A" w14:textId="77777777" w:rsidR="008D755D" w:rsidRDefault="00BB4483">
      <w:pPr>
        <w:pStyle w:val="a0"/>
      </w:pPr>
      <w:r>
        <w:t>протокол испытаний с результатами проверки требований.</w:t>
      </w:r>
    </w:p>
    <w:p w14:paraId="70310600" w14:textId="77777777" w:rsidR="008D755D" w:rsidRDefault="00BB4483">
      <w:r>
        <w:t>Документы должны использовать единые названия функций и идентификаторы требован</w:t>
      </w:r>
      <w:r>
        <w:t>ий. Рисунки располагаются горизонтально, подпись помещается под рисунком. Для таблиц указываются название и номер; содержание ТЗ должно обеспечивать переход к разделам и подразделам.</w:t>
      </w:r>
    </w:p>
    <w:p w14:paraId="23C03014" w14:textId="77777777" w:rsidR="008D755D" w:rsidRDefault="00BB4483">
      <w:r>
        <w:t>Состав передаваемого проекта включает исходный код, зафиксированные завис</w:t>
      </w:r>
      <w:r>
        <w:t>имости и тестовые данные. Секреты, пароли и реальные платёжные реквизиты не включаются в открываемый преподавателю репозиторий или общедоступный архив.</w:t>
      </w:r>
    </w:p>
    <w:p w14:paraId="1F012F55" w14:textId="77777777" w:rsidR="008D755D" w:rsidRDefault="00BB4483">
      <w:pPr>
        <w:pStyle w:val="1"/>
        <w:numPr>
          <w:ilvl w:val="0"/>
          <w:numId w:val="0"/>
        </w:numPr>
      </w:pPr>
      <w:bookmarkStart w:id="53" w:name="section54"/>
      <w:r>
        <w:lastRenderedPageBreak/>
        <w:t>12 Источники разработки</w:t>
      </w:r>
      <w:bookmarkEnd w:id="53"/>
    </w:p>
    <w:p w14:paraId="0B818EF9" w14:textId="4238A01C" w:rsidR="008D755D" w:rsidRDefault="00BB4483">
      <w:r>
        <w:t>1. «Первичный_анализ</w:t>
      </w:r>
      <w:r>
        <w:t>.docx» — предоставленный первичный анализ веб-проекта тре</w:t>
      </w:r>
      <w:r>
        <w:t>нировок и питания.</w:t>
      </w:r>
    </w:p>
    <w:p w14:paraId="0905FB61" w14:textId="24D5BE2D" w:rsidR="008D755D" w:rsidRDefault="004B7F44">
      <w:r>
        <w:t>2</w:t>
      </w:r>
      <w:r w:rsidR="00BB4483">
        <w:t>. Подготовленные документы проекта: классификация и формализация требований, сценарии использования, анализ полноты и непротивор</w:t>
      </w:r>
      <w:r w:rsidR="00BB4483">
        <w:t>ечивости.</w:t>
      </w:r>
    </w:p>
    <w:p w14:paraId="452C8F2F" w14:textId="28EC60C1" w:rsidR="008D755D" w:rsidRDefault="004B7F44" w:rsidP="004B7F44">
      <w:r>
        <w:t>3</w:t>
      </w:r>
      <w:r w:rsidR="00BB4483">
        <w:t>. Учебное задание и дополнительные указания преподавателя после согласования.</w:t>
      </w:r>
    </w:p>
    <w:sectPr w:rsidR="008D755D" w:rsidSect="00907269">
      <w:headerReference w:type="default" r:id="rId23"/>
      <w:pgSz w:w="11906" w:h="16838"/>
      <w:pgMar w:top="1134" w:right="567" w:bottom="1134" w:left="1134" w:header="708" w:footer="708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BA7C1" w14:textId="77777777" w:rsidR="00BB4483" w:rsidRDefault="00BB4483">
      <w:pPr>
        <w:spacing w:before="0" w:line="240" w:lineRule="auto"/>
      </w:pPr>
      <w:r>
        <w:separator/>
      </w:r>
    </w:p>
  </w:endnote>
  <w:endnote w:type="continuationSeparator" w:id="0">
    <w:p w14:paraId="101A280B" w14:textId="77777777" w:rsidR="00BB4483" w:rsidRDefault="00BB4483">
      <w:pPr>
        <w:spacing w:before="0" w:line="240" w:lineRule="auto"/>
      </w:pPr>
      <w:r>
        <w:continuationSeparator/>
      </w:r>
    </w:p>
  </w:endnote>
  <w:endnote w:type="continuationNotice" w:id="1">
    <w:p w14:paraId="5CD06E4D" w14:textId="77777777" w:rsidR="00BB4483" w:rsidRDefault="00BB4483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CED8F" w14:textId="77777777" w:rsidR="008D755D" w:rsidRDefault="008D75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7C564" w14:textId="77777777" w:rsidR="008D755D" w:rsidRDefault="00BB4483">
    <w:pPr>
      <w:spacing w:before="0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AADFA" w14:textId="77777777" w:rsidR="008D755D" w:rsidRDefault="008D75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11F3B" w14:textId="77777777" w:rsidR="00BB4483" w:rsidRDefault="00BB4483" w:rsidP="00990EAC">
      <w:pPr>
        <w:spacing w:before="0" w:line="240" w:lineRule="auto"/>
      </w:pPr>
      <w:r>
        <w:separator/>
      </w:r>
    </w:p>
  </w:footnote>
  <w:footnote w:type="continuationSeparator" w:id="0">
    <w:p w14:paraId="6CD6A65E" w14:textId="77777777" w:rsidR="00BB4483" w:rsidRDefault="00BB4483" w:rsidP="00990EAC">
      <w:pPr>
        <w:spacing w:before="0" w:line="240" w:lineRule="auto"/>
      </w:pPr>
      <w:r>
        <w:continuationSeparator/>
      </w:r>
    </w:p>
  </w:footnote>
  <w:footnote w:type="continuationNotice" w:id="1">
    <w:p w14:paraId="404302C1" w14:textId="77777777" w:rsidR="00BB4483" w:rsidRDefault="00BB4483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3C13E" w14:textId="77777777" w:rsidR="008D755D" w:rsidRDefault="008D75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45132" w14:textId="77777777" w:rsidR="008D755D" w:rsidRDefault="008D755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D3D7C" w14:textId="77777777" w:rsidR="008D755D" w:rsidRDefault="008D755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4ADD2" w14:textId="77777777" w:rsidR="008D755D" w:rsidRDefault="008D75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3C41DE7"/>
    <w:multiLevelType w:val="hybridMultilevel"/>
    <w:tmpl w:val="B70E38AA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4347560"/>
    <w:multiLevelType w:val="hybridMultilevel"/>
    <w:tmpl w:val="6DC21F5C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5484E7B"/>
    <w:multiLevelType w:val="hybridMultilevel"/>
    <w:tmpl w:val="0F14C424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9953A75"/>
    <w:multiLevelType w:val="hybridMultilevel"/>
    <w:tmpl w:val="AA285810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5836BDC"/>
    <w:multiLevelType w:val="multilevel"/>
    <w:tmpl w:val="39F6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7744A"/>
    <w:multiLevelType w:val="hybridMultilevel"/>
    <w:tmpl w:val="3C68F07C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515312"/>
    <w:multiLevelType w:val="hybridMultilevel"/>
    <w:tmpl w:val="343415C0"/>
    <w:lvl w:ilvl="0" w:tplc="B97AF3D4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1AD47E7A"/>
    <w:multiLevelType w:val="multilevel"/>
    <w:tmpl w:val="4CB081E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4404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216563F2"/>
    <w:multiLevelType w:val="hybridMultilevel"/>
    <w:tmpl w:val="F96C494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435479F"/>
    <w:multiLevelType w:val="hybridMultilevel"/>
    <w:tmpl w:val="CBA647B2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57C312E"/>
    <w:multiLevelType w:val="hybridMultilevel"/>
    <w:tmpl w:val="00F41292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90D0DBD"/>
    <w:multiLevelType w:val="hybridMultilevel"/>
    <w:tmpl w:val="5F804A36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4" w15:restartNumberingAfterBreak="0">
    <w:nsid w:val="2C9D3186"/>
    <w:multiLevelType w:val="hybridMultilevel"/>
    <w:tmpl w:val="559A76C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2CC23B93"/>
    <w:multiLevelType w:val="hybridMultilevel"/>
    <w:tmpl w:val="4B0EC6AA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0A2042E"/>
    <w:multiLevelType w:val="hybridMultilevel"/>
    <w:tmpl w:val="122EC100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8" w15:restartNumberingAfterBreak="0">
    <w:nsid w:val="32BB7976"/>
    <w:multiLevelType w:val="hybridMultilevel"/>
    <w:tmpl w:val="0726ACF2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8915277"/>
    <w:multiLevelType w:val="hybridMultilevel"/>
    <w:tmpl w:val="DA105B58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8FD0251"/>
    <w:multiLevelType w:val="hybridMultilevel"/>
    <w:tmpl w:val="38B6FED2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92A4803"/>
    <w:multiLevelType w:val="hybridMultilevel"/>
    <w:tmpl w:val="C9EC094C"/>
    <w:lvl w:ilvl="0" w:tplc="B97AF3D4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2" w15:restartNumberingAfterBreak="0">
    <w:nsid w:val="3F794557"/>
    <w:multiLevelType w:val="hybridMultilevel"/>
    <w:tmpl w:val="BF86E7CA"/>
    <w:lvl w:ilvl="0" w:tplc="B97AF3D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B0F37EB"/>
    <w:multiLevelType w:val="hybridMultilevel"/>
    <w:tmpl w:val="D98C8C58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BED0F93"/>
    <w:multiLevelType w:val="hybridMultilevel"/>
    <w:tmpl w:val="3EEC41A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C342830"/>
    <w:multiLevelType w:val="hybridMultilevel"/>
    <w:tmpl w:val="E6E47EC2"/>
    <w:lvl w:ilvl="0" w:tplc="B97AF3D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E8B6E46"/>
    <w:multiLevelType w:val="hybridMultilevel"/>
    <w:tmpl w:val="97447C0E"/>
    <w:lvl w:ilvl="0" w:tplc="92BCE1A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7" w15:restartNumberingAfterBreak="0">
    <w:nsid w:val="4F564B5B"/>
    <w:multiLevelType w:val="multilevel"/>
    <w:tmpl w:val="57E2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BF1031"/>
    <w:multiLevelType w:val="hybridMultilevel"/>
    <w:tmpl w:val="B6F0AFC2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9F71756"/>
    <w:multiLevelType w:val="hybridMultilevel"/>
    <w:tmpl w:val="EEDCF08C"/>
    <w:lvl w:ilvl="0" w:tplc="B97AF3D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C9A5C6F"/>
    <w:multiLevelType w:val="multilevel"/>
    <w:tmpl w:val="C218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559C3"/>
    <w:multiLevelType w:val="hybridMultilevel"/>
    <w:tmpl w:val="95988626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473536B"/>
    <w:multiLevelType w:val="hybridMultilevel"/>
    <w:tmpl w:val="041274E0"/>
    <w:lvl w:ilvl="0" w:tplc="0419000F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3" w15:restartNumberingAfterBreak="0">
    <w:nsid w:val="64BB1FAB"/>
    <w:multiLevelType w:val="hybridMultilevel"/>
    <w:tmpl w:val="2C02AC12"/>
    <w:lvl w:ilvl="0" w:tplc="B97AF3D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4" w15:restartNumberingAfterBreak="0">
    <w:nsid w:val="683A38AE"/>
    <w:multiLevelType w:val="hybridMultilevel"/>
    <w:tmpl w:val="54107928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6EBD17FB"/>
    <w:multiLevelType w:val="hybridMultilevel"/>
    <w:tmpl w:val="597EBD36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71EC49F3"/>
    <w:multiLevelType w:val="hybridMultilevel"/>
    <w:tmpl w:val="535E8CE2"/>
    <w:lvl w:ilvl="0" w:tplc="B97AF3D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675381F"/>
    <w:multiLevelType w:val="hybridMultilevel"/>
    <w:tmpl w:val="7DD6E65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8" w15:restartNumberingAfterBreak="0">
    <w:nsid w:val="77315601"/>
    <w:multiLevelType w:val="multilevel"/>
    <w:tmpl w:val="481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566D0F"/>
    <w:multiLevelType w:val="multilevel"/>
    <w:tmpl w:val="291A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453E2"/>
    <w:multiLevelType w:val="hybridMultilevel"/>
    <w:tmpl w:val="ABEACD64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3"/>
  </w:num>
  <w:num w:numId="2">
    <w:abstractNumId w:val="0"/>
  </w:num>
  <w:num w:numId="3">
    <w:abstractNumId w:val="17"/>
  </w:num>
  <w:num w:numId="4">
    <w:abstractNumId w:val="6"/>
  </w:num>
  <w:num w:numId="5">
    <w:abstractNumId w:val="8"/>
  </w:num>
  <w:num w:numId="6">
    <w:abstractNumId w:val="20"/>
  </w:num>
  <w:num w:numId="7">
    <w:abstractNumId w:val="13"/>
  </w:num>
  <w:num w:numId="8">
    <w:abstractNumId w:val="9"/>
  </w:num>
  <w:num w:numId="9">
    <w:abstractNumId w:val="14"/>
  </w:num>
  <w:num w:numId="10">
    <w:abstractNumId w:val="26"/>
  </w:num>
  <w:num w:numId="11">
    <w:abstractNumId w:val="40"/>
  </w:num>
  <w:num w:numId="12">
    <w:abstractNumId w:val="34"/>
  </w:num>
  <w:num w:numId="13">
    <w:abstractNumId w:val="35"/>
  </w:num>
  <w:num w:numId="14">
    <w:abstractNumId w:val="24"/>
  </w:num>
  <w:num w:numId="15">
    <w:abstractNumId w:val="1"/>
  </w:num>
  <w:num w:numId="16">
    <w:abstractNumId w:val="15"/>
  </w:num>
  <w:num w:numId="17">
    <w:abstractNumId w:val="28"/>
  </w:num>
  <w:num w:numId="18">
    <w:abstractNumId w:val="21"/>
  </w:num>
  <w:num w:numId="19">
    <w:abstractNumId w:val="4"/>
  </w:num>
  <w:num w:numId="20">
    <w:abstractNumId w:val="18"/>
  </w:num>
  <w:num w:numId="21">
    <w:abstractNumId w:val="19"/>
  </w:num>
  <w:num w:numId="22">
    <w:abstractNumId w:val="16"/>
  </w:num>
  <w:num w:numId="23">
    <w:abstractNumId w:val="12"/>
  </w:num>
  <w:num w:numId="24">
    <w:abstractNumId w:val="23"/>
  </w:num>
  <w:num w:numId="25">
    <w:abstractNumId w:val="39"/>
  </w:num>
  <w:num w:numId="26">
    <w:abstractNumId w:val="25"/>
  </w:num>
  <w:num w:numId="27">
    <w:abstractNumId w:val="38"/>
  </w:num>
  <w:num w:numId="28">
    <w:abstractNumId w:val="5"/>
  </w:num>
  <w:num w:numId="29">
    <w:abstractNumId w:val="36"/>
  </w:num>
  <w:num w:numId="30">
    <w:abstractNumId w:val="3"/>
  </w:num>
  <w:num w:numId="31">
    <w:abstractNumId w:val="10"/>
  </w:num>
  <w:num w:numId="32">
    <w:abstractNumId w:val="11"/>
  </w:num>
  <w:num w:numId="33">
    <w:abstractNumId w:val="2"/>
  </w:num>
  <w:num w:numId="34">
    <w:abstractNumId w:val="29"/>
  </w:num>
  <w:num w:numId="35">
    <w:abstractNumId w:val="33"/>
  </w:num>
  <w:num w:numId="36">
    <w:abstractNumId w:val="30"/>
  </w:num>
  <w:num w:numId="37">
    <w:abstractNumId w:val="31"/>
  </w:num>
  <w:num w:numId="38">
    <w:abstractNumId w:val="27"/>
  </w:num>
  <w:num w:numId="39">
    <w:abstractNumId w:val="22"/>
  </w:num>
  <w:num w:numId="40">
    <w:abstractNumId w:val="37"/>
  </w:num>
  <w:num w:numId="41">
    <w:abstractNumId w:val="32"/>
  </w:num>
  <w:num w:numId="42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0674B"/>
    <w:rsid w:val="000119A2"/>
    <w:rsid w:val="00015480"/>
    <w:rsid w:val="00020C2C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6A53"/>
    <w:rsid w:val="0005745E"/>
    <w:rsid w:val="0005790A"/>
    <w:rsid w:val="00061F64"/>
    <w:rsid w:val="000652EE"/>
    <w:rsid w:val="00066F6D"/>
    <w:rsid w:val="00072E4A"/>
    <w:rsid w:val="000748B1"/>
    <w:rsid w:val="00076ADF"/>
    <w:rsid w:val="00076DC4"/>
    <w:rsid w:val="00077E43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2B16"/>
    <w:rsid w:val="000B6939"/>
    <w:rsid w:val="000C0C5D"/>
    <w:rsid w:val="000C2226"/>
    <w:rsid w:val="000C2794"/>
    <w:rsid w:val="000C2A5F"/>
    <w:rsid w:val="000C3F11"/>
    <w:rsid w:val="000C7B86"/>
    <w:rsid w:val="000C7DE5"/>
    <w:rsid w:val="000D0FDF"/>
    <w:rsid w:val="000D3006"/>
    <w:rsid w:val="000D3628"/>
    <w:rsid w:val="000D38ED"/>
    <w:rsid w:val="000D3A15"/>
    <w:rsid w:val="000D3B61"/>
    <w:rsid w:val="000D3E7B"/>
    <w:rsid w:val="000D578F"/>
    <w:rsid w:val="000D591C"/>
    <w:rsid w:val="000D5D05"/>
    <w:rsid w:val="000E051F"/>
    <w:rsid w:val="000E1D8C"/>
    <w:rsid w:val="000E1DE6"/>
    <w:rsid w:val="000E6490"/>
    <w:rsid w:val="000E7766"/>
    <w:rsid w:val="000E7A69"/>
    <w:rsid w:val="000F4510"/>
    <w:rsid w:val="000F49E4"/>
    <w:rsid w:val="000F685F"/>
    <w:rsid w:val="00104146"/>
    <w:rsid w:val="00106B06"/>
    <w:rsid w:val="0011316B"/>
    <w:rsid w:val="00113A8C"/>
    <w:rsid w:val="00114BAC"/>
    <w:rsid w:val="001157C8"/>
    <w:rsid w:val="001223A9"/>
    <w:rsid w:val="001238DC"/>
    <w:rsid w:val="001275E2"/>
    <w:rsid w:val="00127A5A"/>
    <w:rsid w:val="00130673"/>
    <w:rsid w:val="0013162A"/>
    <w:rsid w:val="0013287A"/>
    <w:rsid w:val="00140927"/>
    <w:rsid w:val="001419C5"/>
    <w:rsid w:val="00146204"/>
    <w:rsid w:val="00150617"/>
    <w:rsid w:val="00155A8D"/>
    <w:rsid w:val="0016119C"/>
    <w:rsid w:val="00164186"/>
    <w:rsid w:val="001673EC"/>
    <w:rsid w:val="00172DBA"/>
    <w:rsid w:val="001807EC"/>
    <w:rsid w:val="00186EFA"/>
    <w:rsid w:val="0019044F"/>
    <w:rsid w:val="001A0A70"/>
    <w:rsid w:val="001A12C2"/>
    <w:rsid w:val="001A1871"/>
    <w:rsid w:val="001A50A1"/>
    <w:rsid w:val="001B065B"/>
    <w:rsid w:val="001B0E64"/>
    <w:rsid w:val="001B2A0F"/>
    <w:rsid w:val="001B3C9B"/>
    <w:rsid w:val="001B4C43"/>
    <w:rsid w:val="001B794F"/>
    <w:rsid w:val="001C070A"/>
    <w:rsid w:val="001C1C2A"/>
    <w:rsid w:val="001D0C68"/>
    <w:rsid w:val="001D1A66"/>
    <w:rsid w:val="001D25A3"/>
    <w:rsid w:val="001D3FB1"/>
    <w:rsid w:val="001E1829"/>
    <w:rsid w:val="001E1934"/>
    <w:rsid w:val="001F3ADA"/>
    <w:rsid w:val="001F3C1A"/>
    <w:rsid w:val="001F5E9C"/>
    <w:rsid w:val="001F61FC"/>
    <w:rsid w:val="00201509"/>
    <w:rsid w:val="002022C5"/>
    <w:rsid w:val="00204302"/>
    <w:rsid w:val="00204B1C"/>
    <w:rsid w:val="00227E5F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6254F"/>
    <w:rsid w:val="00263185"/>
    <w:rsid w:val="0026423B"/>
    <w:rsid w:val="002652E0"/>
    <w:rsid w:val="0026696B"/>
    <w:rsid w:val="00270C38"/>
    <w:rsid w:val="00272504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6AD1"/>
    <w:rsid w:val="002B7FF6"/>
    <w:rsid w:val="002C1982"/>
    <w:rsid w:val="002D0CFD"/>
    <w:rsid w:val="002D354A"/>
    <w:rsid w:val="002D5B25"/>
    <w:rsid w:val="002D5ED0"/>
    <w:rsid w:val="002E21DD"/>
    <w:rsid w:val="002E28E9"/>
    <w:rsid w:val="002E4471"/>
    <w:rsid w:val="002F15DD"/>
    <w:rsid w:val="002F2D67"/>
    <w:rsid w:val="002F5C8A"/>
    <w:rsid w:val="00303DC8"/>
    <w:rsid w:val="0030412D"/>
    <w:rsid w:val="003114E8"/>
    <w:rsid w:val="00311E97"/>
    <w:rsid w:val="00312254"/>
    <w:rsid w:val="00312F95"/>
    <w:rsid w:val="0031655E"/>
    <w:rsid w:val="00317B1A"/>
    <w:rsid w:val="00317BF7"/>
    <w:rsid w:val="00323F6E"/>
    <w:rsid w:val="00326605"/>
    <w:rsid w:val="003419C4"/>
    <w:rsid w:val="00342964"/>
    <w:rsid w:val="00345236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34BA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4E95"/>
    <w:rsid w:val="003A546E"/>
    <w:rsid w:val="003A7A43"/>
    <w:rsid w:val="003C1384"/>
    <w:rsid w:val="003C2810"/>
    <w:rsid w:val="003C2D06"/>
    <w:rsid w:val="003C64AA"/>
    <w:rsid w:val="003C6DD5"/>
    <w:rsid w:val="003D2933"/>
    <w:rsid w:val="003D3E93"/>
    <w:rsid w:val="003D61D2"/>
    <w:rsid w:val="003E0217"/>
    <w:rsid w:val="003E09BF"/>
    <w:rsid w:val="003E1A1B"/>
    <w:rsid w:val="003E22A5"/>
    <w:rsid w:val="003E3859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6DCA"/>
    <w:rsid w:val="0042713A"/>
    <w:rsid w:val="004347A5"/>
    <w:rsid w:val="00442256"/>
    <w:rsid w:val="0044495C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67A95"/>
    <w:rsid w:val="00470451"/>
    <w:rsid w:val="00471FE2"/>
    <w:rsid w:val="00472A19"/>
    <w:rsid w:val="00473D97"/>
    <w:rsid w:val="00475A10"/>
    <w:rsid w:val="004767CD"/>
    <w:rsid w:val="00477484"/>
    <w:rsid w:val="00483BD8"/>
    <w:rsid w:val="0048416D"/>
    <w:rsid w:val="004851F6"/>
    <w:rsid w:val="004A0E13"/>
    <w:rsid w:val="004A1529"/>
    <w:rsid w:val="004A2469"/>
    <w:rsid w:val="004A34C3"/>
    <w:rsid w:val="004A633B"/>
    <w:rsid w:val="004A7A41"/>
    <w:rsid w:val="004B0C8E"/>
    <w:rsid w:val="004B0F88"/>
    <w:rsid w:val="004B53A4"/>
    <w:rsid w:val="004B7636"/>
    <w:rsid w:val="004B7F44"/>
    <w:rsid w:val="004C51F2"/>
    <w:rsid w:val="004C5524"/>
    <w:rsid w:val="004D41A2"/>
    <w:rsid w:val="004D4284"/>
    <w:rsid w:val="004E5DE3"/>
    <w:rsid w:val="004F3EAD"/>
    <w:rsid w:val="004F4052"/>
    <w:rsid w:val="004F4D49"/>
    <w:rsid w:val="005008C8"/>
    <w:rsid w:val="005017B0"/>
    <w:rsid w:val="00501CF5"/>
    <w:rsid w:val="00503505"/>
    <w:rsid w:val="005040DD"/>
    <w:rsid w:val="0051150B"/>
    <w:rsid w:val="00512B60"/>
    <w:rsid w:val="00514790"/>
    <w:rsid w:val="00514894"/>
    <w:rsid w:val="00514CFD"/>
    <w:rsid w:val="005157CC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459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5195"/>
    <w:rsid w:val="005972E7"/>
    <w:rsid w:val="005A188B"/>
    <w:rsid w:val="005A355A"/>
    <w:rsid w:val="005A4E60"/>
    <w:rsid w:val="005B1AF7"/>
    <w:rsid w:val="005B38F3"/>
    <w:rsid w:val="005B48DB"/>
    <w:rsid w:val="005B5089"/>
    <w:rsid w:val="005D1D9F"/>
    <w:rsid w:val="005D4ECA"/>
    <w:rsid w:val="005E38E8"/>
    <w:rsid w:val="005E46E2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2599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24C6"/>
    <w:rsid w:val="00632C2D"/>
    <w:rsid w:val="00636E3B"/>
    <w:rsid w:val="006411F0"/>
    <w:rsid w:val="00641D9F"/>
    <w:rsid w:val="0064229F"/>
    <w:rsid w:val="00642FB9"/>
    <w:rsid w:val="00645BED"/>
    <w:rsid w:val="0064643E"/>
    <w:rsid w:val="0064746E"/>
    <w:rsid w:val="00661775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753DD"/>
    <w:rsid w:val="00683BA9"/>
    <w:rsid w:val="00686A3A"/>
    <w:rsid w:val="00694C61"/>
    <w:rsid w:val="00695763"/>
    <w:rsid w:val="006A3648"/>
    <w:rsid w:val="006A4E6C"/>
    <w:rsid w:val="006A534C"/>
    <w:rsid w:val="006A5DFD"/>
    <w:rsid w:val="006A63BF"/>
    <w:rsid w:val="006C0211"/>
    <w:rsid w:val="006C3F1C"/>
    <w:rsid w:val="006D257F"/>
    <w:rsid w:val="006D422E"/>
    <w:rsid w:val="006D46A3"/>
    <w:rsid w:val="006D5711"/>
    <w:rsid w:val="006D7E86"/>
    <w:rsid w:val="006E1392"/>
    <w:rsid w:val="006E1E91"/>
    <w:rsid w:val="006E4EA7"/>
    <w:rsid w:val="006E62EB"/>
    <w:rsid w:val="006E7B7F"/>
    <w:rsid w:val="006F05E0"/>
    <w:rsid w:val="006F512D"/>
    <w:rsid w:val="00701738"/>
    <w:rsid w:val="00702405"/>
    <w:rsid w:val="007043FA"/>
    <w:rsid w:val="00704444"/>
    <w:rsid w:val="00705CCE"/>
    <w:rsid w:val="00706B9C"/>
    <w:rsid w:val="00706D32"/>
    <w:rsid w:val="00711E39"/>
    <w:rsid w:val="0071279D"/>
    <w:rsid w:val="007157E7"/>
    <w:rsid w:val="00717552"/>
    <w:rsid w:val="00717B43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4978"/>
    <w:rsid w:val="007750D4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6673"/>
    <w:rsid w:val="007B723C"/>
    <w:rsid w:val="007B79AA"/>
    <w:rsid w:val="007C2693"/>
    <w:rsid w:val="007C5DA6"/>
    <w:rsid w:val="007C648D"/>
    <w:rsid w:val="007C6517"/>
    <w:rsid w:val="007D07C7"/>
    <w:rsid w:val="007D189A"/>
    <w:rsid w:val="007D18D6"/>
    <w:rsid w:val="007E3315"/>
    <w:rsid w:val="007E7DEB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CC0"/>
    <w:rsid w:val="00815DCB"/>
    <w:rsid w:val="00816AE0"/>
    <w:rsid w:val="008231C1"/>
    <w:rsid w:val="008233FB"/>
    <w:rsid w:val="008239DB"/>
    <w:rsid w:val="00826CB8"/>
    <w:rsid w:val="00833C5B"/>
    <w:rsid w:val="00841F55"/>
    <w:rsid w:val="00843D5C"/>
    <w:rsid w:val="00847368"/>
    <w:rsid w:val="00847DAD"/>
    <w:rsid w:val="0085086F"/>
    <w:rsid w:val="008508D8"/>
    <w:rsid w:val="00851CEE"/>
    <w:rsid w:val="00853022"/>
    <w:rsid w:val="00853BA9"/>
    <w:rsid w:val="00856459"/>
    <w:rsid w:val="00860B07"/>
    <w:rsid w:val="008728BA"/>
    <w:rsid w:val="00872979"/>
    <w:rsid w:val="00873C68"/>
    <w:rsid w:val="008818FE"/>
    <w:rsid w:val="008821B6"/>
    <w:rsid w:val="00885E35"/>
    <w:rsid w:val="00887461"/>
    <w:rsid w:val="0089137C"/>
    <w:rsid w:val="008913CD"/>
    <w:rsid w:val="00894D47"/>
    <w:rsid w:val="00895567"/>
    <w:rsid w:val="008A0515"/>
    <w:rsid w:val="008A19F3"/>
    <w:rsid w:val="008A3C7E"/>
    <w:rsid w:val="008A4341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D755D"/>
    <w:rsid w:val="008E166E"/>
    <w:rsid w:val="008E5F6F"/>
    <w:rsid w:val="008E6506"/>
    <w:rsid w:val="008E7E57"/>
    <w:rsid w:val="008F4105"/>
    <w:rsid w:val="008F6FA6"/>
    <w:rsid w:val="009035C6"/>
    <w:rsid w:val="00907058"/>
    <w:rsid w:val="00907269"/>
    <w:rsid w:val="0090747E"/>
    <w:rsid w:val="009078D1"/>
    <w:rsid w:val="00910D16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352E"/>
    <w:rsid w:val="00935731"/>
    <w:rsid w:val="0093696A"/>
    <w:rsid w:val="00937EA2"/>
    <w:rsid w:val="00940731"/>
    <w:rsid w:val="00941637"/>
    <w:rsid w:val="00942EDA"/>
    <w:rsid w:val="00944557"/>
    <w:rsid w:val="00946800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1092"/>
    <w:rsid w:val="0097284A"/>
    <w:rsid w:val="009730DA"/>
    <w:rsid w:val="0097494B"/>
    <w:rsid w:val="0097511E"/>
    <w:rsid w:val="00975222"/>
    <w:rsid w:val="0098081B"/>
    <w:rsid w:val="00980AF9"/>
    <w:rsid w:val="0098133E"/>
    <w:rsid w:val="009817C6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C7950"/>
    <w:rsid w:val="009D2B06"/>
    <w:rsid w:val="009D47F7"/>
    <w:rsid w:val="009D483E"/>
    <w:rsid w:val="009D5528"/>
    <w:rsid w:val="009D6117"/>
    <w:rsid w:val="009D667D"/>
    <w:rsid w:val="009D69EC"/>
    <w:rsid w:val="009E7845"/>
    <w:rsid w:val="009F1C8A"/>
    <w:rsid w:val="009F458B"/>
    <w:rsid w:val="009F59D7"/>
    <w:rsid w:val="00A0279B"/>
    <w:rsid w:val="00A04474"/>
    <w:rsid w:val="00A06116"/>
    <w:rsid w:val="00A10601"/>
    <w:rsid w:val="00A1063E"/>
    <w:rsid w:val="00A12BE7"/>
    <w:rsid w:val="00A14AD9"/>
    <w:rsid w:val="00A15639"/>
    <w:rsid w:val="00A179D5"/>
    <w:rsid w:val="00A22E7D"/>
    <w:rsid w:val="00A234DC"/>
    <w:rsid w:val="00A26122"/>
    <w:rsid w:val="00A350E8"/>
    <w:rsid w:val="00A3550C"/>
    <w:rsid w:val="00A37745"/>
    <w:rsid w:val="00A40359"/>
    <w:rsid w:val="00A407F7"/>
    <w:rsid w:val="00A43160"/>
    <w:rsid w:val="00A43971"/>
    <w:rsid w:val="00A43D43"/>
    <w:rsid w:val="00A44857"/>
    <w:rsid w:val="00A50EA5"/>
    <w:rsid w:val="00A51A5D"/>
    <w:rsid w:val="00A52CF3"/>
    <w:rsid w:val="00A538A6"/>
    <w:rsid w:val="00A54F03"/>
    <w:rsid w:val="00A56628"/>
    <w:rsid w:val="00A57D5D"/>
    <w:rsid w:val="00A631A3"/>
    <w:rsid w:val="00A6323D"/>
    <w:rsid w:val="00A63893"/>
    <w:rsid w:val="00A64A7D"/>
    <w:rsid w:val="00A650B2"/>
    <w:rsid w:val="00A6518F"/>
    <w:rsid w:val="00A65FC3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1DB"/>
    <w:rsid w:val="00AA487E"/>
    <w:rsid w:val="00AA4ABD"/>
    <w:rsid w:val="00AA4B59"/>
    <w:rsid w:val="00AA50F6"/>
    <w:rsid w:val="00AA74FD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74DC"/>
    <w:rsid w:val="00AE4CE5"/>
    <w:rsid w:val="00AE5248"/>
    <w:rsid w:val="00AF478D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6738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5F2"/>
    <w:rsid w:val="00B83BA3"/>
    <w:rsid w:val="00B84157"/>
    <w:rsid w:val="00B97DC2"/>
    <w:rsid w:val="00BA00E1"/>
    <w:rsid w:val="00BA04D6"/>
    <w:rsid w:val="00BA552F"/>
    <w:rsid w:val="00BB0350"/>
    <w:rsid w:val="00BB41FD"/>
    <w:rsid w:val="00BB4483"/>
    <w:rsid w:val="00BB45F2"/>
    <w:rsid w:val="00BB7A71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2DA5"/>
    <w:rsid w:val="00C54F79"/>
    <w:rsid w:val="00C61DF4"/>
    <w:rsid w:val="00C65157"/>
    <w:rsid w:val="00C81EFC"/>
    <w:rsid w:val="00C85FBA"/>
    <w:rsid w:val="00C86701"/>
    <w:rsid w:val="00C8774D"/>
    <w:rsid w:val="00C92C19"/>
    <w:rsid w:val="00C9376A"/>
    <w:rsid w:val="00C93C3A"/>
    <w:rsid w:val="00C94706"/>
    <w:rsid w:val="00C96227"/>
    <w:rsid w:val="00CA1402"/>
    <w:rsid w:val="00CA29B2"/>
    <w:rsid w:val="00CA462A"/>
    <w:rsid w:val="00CA46E3"/>
    <w:rsid w:val="00CB1422"/>
    <w:rsid w:val="00CB211A"/>
    <w:rsid w:val="00CC0EF3"/>
    <w:rsid w:val="00CC36A6"/>
    <w:rsid w:val="00CC3B6C"/>
    <w:rsid w:val="00CD1405"/>
    <w:rsid w:val="00CE0315"/>
    <w:rsid w:val="00CE03B0"/>
    <w:rsid w:val="00CE3A3D"/>
    <w:rsid w:val="00CE7A30"/>
    <w:rsid w:val="00CE7A85"/>
    <w:rsid w:val="00CE7EAF"/>
    <w:rsid w:val="00CF135C"/>
    <w:rsid w:val="00CF3B09"/>
    <w:rsid w:val="00CF49CE"/>
    <w:rsid w:val="00CF4EF6"/>
    <w:rsid w:val="00D03DFB"/>
    <w:rsid w:val="00D0476C"/>
    <w:rsid w:val="00D065A6"/>
    <w:rsid w:val="00D1204C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652"/>
    <w:rsid w:val="00D37FCB"/>
    <w:rsid w:val="00D4023D"/>
    <w:rsid w:val="00D4069A"/>
    <w:rsid w:val="00D43A30"/>
    <w:rsid w:val="00D46F87"/>
    <w:rsid w:val="00D53CAA"/>
    <w:rsid w:val="00D54ECC"/>
    <w:rsid w:val="00D55D4A"/>
    <w:rsid w:val="00D562D0"/>
    <w:rsid w:val="00D63094"/>
    <w:rsid w:val="00D66001"/>
    <w:rsid w:val="00D664C5"/>
    <w:rsid w:val="00D67065"/>
    <w:rsid w:val="00D67BE9"/>
    <w:rsid w:val="00D7189D"/>
    <w:rsid w:val="00D730CA"/>
    <w:rsid w:val="00D801DF"/>
    <w:rsid w:val="00D824CC"/>
    <w:rsid w:val="00D8278E"/>
    <w:rsid w:val="00D85E31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2CC4"/>
    <w:rsid w:val="00DB67CB"/>
    <w:rsid w:val="00DC22C2"/>
    <w:rsid w:val="00DC575A"/>
    <w:rsid w:val="00DC5FE1"/>
    <w:rsid w:val="00DD2B98"/>
    <w:rsid w:val="00DD3EE5"/>
    <w:rsid w:val="00DD4754"/>
    <w:rsid w:val="00DE03C1"/>
    <w:rsid w:val="00DE18B5"/>
    <w:rsid w:val="00DE3535"/>
    <w:rsid w:val="00DE3927"/>
    <w:rsid w:val="00DE479D"/>
    <w:rsid w:val="00DF09F4"/>
    <w:rsid w:val="00DF72AB"/>
    <w:rsid w:val="00E02E0B"/>
    <w:rsid w:val="00E0593E"/>
    <w:rsid w:val="00E14A47"/>
    <w:rsid w:val="00E208B0"/>
    <w:rsid w:val="00E22132"/>
    <w:rsid w:val="00E24D98"/>
    <w:rsid w:val="00E26720"/>
    <w:rsid w:val="00E268C4"/>
    <w:rsid w:val="00E3202A"/>
    <w:rsid w:val="00E36DF7"/>
    <w:rsid w:val="00E41AEE"/>
    <w:rsid w:val="00E42E56"/>
    <w:rsid w:val="00E431A6"/>
    <w:rsid w:val="00E4794F"/>
    <w:rsid w:val="00E508A7"/>
    <w:rsid w:val="00E50F28"/>
    <w:rsid w:val="00E515E1"/>
    <w:rsid w:val="00E60A44"/>
    <w:rsid w:val="00E61B22"/>
    <w:rsid w:val="00E666EA"/>
    <w:rsid w:val="00E66B48"/>
    <w:rsid w:val="00E700A7"/>
    <w:rsid w:val="00E7408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5A0B"/>
    <w:rsid w:val="00EA6493"/>
    <w:rsid w:val="00EA70F3"/>
    <w:rsid w:val="00EA7476"/>
    <w:rsid w:val="00EB0651"/>
    <w:rsid w:val="00EB1F89"/>
    <w:rsid w:val="00EB1FC2"/>
    <w:rsid w:val="00EB39DC"/>
    <w:rsid w:val="00EB6A0B"/>
    <w:rsid w:val="00EC00C1"/>
    <w:rsid w:val="00EC14DF"/>
    <w:rsid w:val="00EC1BB9"/>
    <w:rsid w:val="00EC27F0"/>
    <w:rsid w:val="00EC2F4F"/>
    <w:rsid w:val="00ED0BE5"/>
    <w:rsid w:val="00ED3B32"/>
    <w:rsid w:val="00ED4484"/>
    <w:rsid w:val="00ED6B45"/>
    <w:rsid w:val="00ED7346"/>
    <w:rsid w:val="00ED77F3"/>
    <w:rsid w:val="00ED7880"/>
    <w:rsid w:val="00ED7A3E"/>
    <w:rsid w:val="00EE45D4"/>
    <w:rsid w:val="00EE7EF5"/>
    <w:rsid w:val="00EF1410"/>
    <w:rsid w:val="00F05BB5"/>
    <w:rsid w:val="00F069B1"/>
    <w:rsid w:val="00F113BF"/>
    <w:rsid w:val="00F120D7"/>
    <w:rsid w:val="00F20633"/>
    <w:rsid w:val="00F20ED0"/>
    <w:rsid w:val="00F2337D"/>
    <w:rsid w:val="00F25908"/>
    <w:rsid w:val="00F259AD"/>
    <w:rsid w:val="00F26E37"/>
    <w:rsid w:val="00F32A7C"/>
    <w:rsid w:val="00F34ACA"/>
    <w:rsid w:val="00F34EC4"/>
    <w:rsid w:val="00F374E5"/>
    <w:rsid w:val="00F4271F"/>
    <w:rsid w:val="00F45349"/>
    <w:rsid w:val="00F47B4E"/>
    <w:rsid w:val="00F52F55"/>
    <w:rsid w:val="00F5534E"/>
    <w:rsid w:val="00F55925"/>
    <w:rsid w:val="00F6042B"/>
    <w:rsid w:val="00F62DCD"/>
    <w:rsid w:val="00F63CD0"/>
    <w:rsid w:val="00F65A6B"/>
    <w:rsid w:val="00F700C0"/>
    <w:rsid w:val="00F7451A"/>
    <w:rsid w:val="00F745DD"/>
    <w:rsid w:val="00F76B03"/>
    <w:rsid w:val="00F76D48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3223"/>
    <w:rsid w:val="00FA6956"/>
    <w:rsid w:val="00FB0572"/>
    <w:rsid w:val="00FB05EA"/>
    <w:rsid w:val="00FB791D"/>
    <w:rsid w:val="00FC00AB"/>
    <w:rsid w:val="00FC6BF6"/>
    <w:rsid w:val="00FC6FAD"/>
    <w:rsid w:val="00FD0C4A"/>
    <w:rsid w:val="00FD2680"/>
    <w:rsid w:val="00FD73B1"/>
    <w:rsid w:val="00FE0953"/>
    <w:rsid w:val="00FE1807"/>
    <w:rsid w:val="00FE3919"/>
    <w:rsid w:val="00FE55C2"/>
    <w:rsid w:val="00FE77D9"/>
    <w:rsid w:val="00FE7B7E"/>
    <w:rsid w:val="00FF0146"/>
    <w:rsid w:val="00FF117B"/>
    <w:rsid w:val="00FF2BA6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400E2C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D66001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815CC0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815CC0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  <w:ind w:left="1211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774978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5A355A"/>
    <w:pPr>
      <w:tabs>
        <w:tab w:val="left" w:pos="1843"/>
        <w:tab w:val="right" w:leader="dot" w:pos="10206"/>
      </w:tabs>
      <w:spacing w:before="0" w:line="276" w:lineRule="auto"/>
      <w:ind w:left="1985" w:right="567" w:hanging="851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F76D48"/>
    <w:pPr>
      <w:tabs>
        <w:tab w:val="left" w:pos="-4678"/>
        <w:tab w:val="right" w:leader="dot" w:pos="10206"/>
      </w:tabs>
      <w:suppressAutoHyphens/>
      <w:spacing w:before="0" w:line="276" w:lineRule="auto"/>
      <w:ind w:left="1985" w:right="566" w:hanging="851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s22">
    <w:name w:val="s22"/>
    <w:basedOn w:val="a2"/>
    <w:rsid w:val="0044495C"/>
  </w:style>
  <w:style w:type="character" w:customStyle="1" w:styleId="apple-converted-space">
    <w:name w:val="apple-converted-space"/>
    <w:basedOn w:val="a2"/>
    <w:rsid w:val="0044495C"/>
  </w:style>
  <w:style w:type="character" w:customStyle="1" w:styleId="s11">
    <w:name w:val="s11"/>
    <w:basedOn w:val="a2"/>
    <w:rsid w:val="0044495C"/>
  </w:style>
  <w:style w:type="paragraph" w:customStyle="1" w:styleId="s6">
    <w:name w:val="s6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s14">
    <w:name w:val="s14"/>
    <w:basedOn w:val="a2"/>
    <w:rsid w:val="0044495C"/>
  </w:style>
  <w:style w:type="character" w:customStyle="1" w:styleId="s4">
    <w:name w:val="s4"/>
    <w:basedOn w:val="a2"/>
    <w:rsid w:val="0044495C"/>
  </w:style>
  <w:style w:type="character" w:customStyle="1" w:styleId="s19">
    <w:name w:val="s19"/>
    <w:basedOn w:val="a2"/>
    <w:rsid w:val="0044495C"/>
  </w:style>
  <w:style w:type="character" w:customStyle="1" w:styleId="s27">
    <w:name w:val="s27"/>
    <w:basedOn w:val="a2"/>
    <w:rsid w:val="0044495C"/>
  </w:style>
  <w:style w:type="character" w:customStyle="1" w:styleId="s26">
    <w:name w:val="s26"/>
    <w:basedOn w:val="a2"/>
    <w:rsid w:val="0044495C"/>
  </w:style>
  <w:style w:type="character" w:styleId="aff">
    <w:name w:val="Emphasis"/>
    <w:basedOn w:val="a2"/>
    <w:uiPriority w:val="20"/>
    <w:qFormat/>
    <w:rsid w:val="0044495C"/>
    <w:rPr>
      <w:i/>
      <w:iCs/>
    </w:rPr>
  </w:style>
  <w:style w:type="character" w:styleId="aff0">
    <w:name w:val="Intense Reference"/>
    <w:basedOn w:val="a2"/>
    <w:uiPriority w:val="99"/>
    <w:qFormat/>
    <w:rsid w:val="0044495C"/>
    <w:rPr>
      <w:b/>
      <w:bCs/>
      <w:smallCaps/>
      <w:color w:val="4F81BD" w:themeColor="accent1"/>
      <w:spacing w:val="5"/>
    </w:rPr>
  </w:style>
  <w:style w:type="character" w:styleId="aff1">
    <w:name w:val="Intense Emphasis"/>
    <w:basedOn w:val="a2"/>
    <w:uiPriority w:val="21"/>
    <w:qFormat/>
    <w:rsid w:val="0044495C"/>
    <w:rPr>
      <w:i/>
      <w:iCs/>
      <w:color w:val="4F81BD" w:themeColor="accent1"/>
    </w:rPr>
  </w:style>
  <w:style w:type="paragraph" w:customStyle="1" w:styleId="ds-markdown-paragraph">
    <w:name w:val="ds-markdown-paragraph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paragraph" w:customStyle="1" w:styleId="paragraph">
    <w:name w:val="paragraph"/>
    <w:basedOn w:val="a1"/>
    <w:rsid w:val="0044495C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normaltextrun">
    <w:name w:val="normaltextrun"/>
    <w:basedOn w:val="a2"/>
    <w:rsid w:val="0044495C"/>
  </w:style>
  <w:style w:type="character" w:customStyle="1" w:styleId="eop">
    <w:name w:val="eop"/>
    <w:basedOn w:val="a2"/>
    <w:rsid w:val="0044495C"/>
  </w:style>
  <w:style w:type="paragraph" w:customStyle="1" w:styleId="FigureCaption">
    <w:name w:val="Figure Caption"/>
    <w:rsid w:val="0093352E"/>
    <w:pPr>
      <w:spacing w:before="80" w:after="160" w:line="240" w:lineRule="auto"/>
      <w:jc w:val="center"/>
    </w:pPr>
    <w:rPr>
      <w:rFonts w:ascii="Times New Roman" w:eastAsia="Times New Roman" w:hAnsi="Times New Roman"/>
      <w:sz w:val="24"/>
      <w:lang w:val="en-US" w:eastAsia="en-US"/>
    </w:rPr>
  </w:style>
  <w:style w:type="paragraph" w:customStyle="1" w:styleId="UIList">
    <w:name w:val="UI List"/>
    <w:rsid w:val="0093352E"/>
    <w:pPr>
      <w:spacing w:after="0" w:line="360" w:lineRule="auto"/>
      <w:ind w:left="850" w:hanging="283"/>
      <w:jc w:val="both"/>
    </w:pPr>
    <w:rPr>
      <w:rFonts w:ascii="Times New Roman" w:eastAsia="Times New Roman" w:hAnsi="Times New Roman"/>
      <w:sz w:val="24"/>
      <w:lang w:val="en-US" w:eastAsia="en-US"/>
    </w:rPr>
  </w:style>
  <w:style w:type="character" w:styleId="aff2">
    <w:name w:val="Placeholder Text"/>
    <w:basedOn w:val="a2"/>
    <w:uiPriority w:val="99"/>
    <w:semiHidden/>
    <w:rsid w:val="0093573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A4D4D7-032C-4182-BF57-2310CDA8B29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434</TotalTime>
  <Pages>41</Pages>
  <Words>9956</Words>
  <Characters>56753</Characters>
  <Application>Microsoft Office Word</Application>
  <DocSecurity>0</DocSecurity>
  <Lines>472</Lines>
  <Paragraphs>133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66576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— веб-проект тренировок и питания — проверенная редакция 5</dc:title>
  <dc:subject>Полная адаптация по образцу, редакция 4</dc:subject>
  <dc:creator>Верещагин В. И.</dc:creator>
  <cp:keywords/>
  <dc:description/>
  <cp:lastModifiedBy>bobrickdobr@mail.ru</cp:lastModifiedBy>
  <cp:revision>22</cp:revision>
  <cp:lastPrinted>2026-09-26T06:34:00Z</cp:lastPrinted>
  <dcterms:created xsi:type="dcterms:W3CDTF">2026-09-25T18:49:00Z</dcterms:created>
  <dcterms:modified xsi:type="dcterms:W3CDTF">2026-10-11T10:06:00Z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